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1444" w14:textId="77777777" w:rsidR="005D7A13" w:rsidRPr="007E70EC" w:rsidRDefault="00D75F9C" w:rsidP="007E70EC">
      <w:pPr>
        <w:jc w:val="center"/>
      </w:pPr>
      <w:r w:rsidRPr="00B66B84">
        <w:t>МИНИСТЕРСТВО НАУКИ И ВЫСШЕГО ОБРАЗОВАНИЯ РОССИЙСКОЙ ФЕДЕРАЦИИ</w:t>
      </w:r>
    </w:p>
    <w:p w14:paraId="7C185548" w14:textId="77777777" w:rsidR="00D75F9C" w:rsidRPr="004E1CBC" w:rsidRDefault="00B66B84" w:rsidP="004E1CBC">
      <w:pPr>
        <w:tabs>
          <w:tab w:val="left" w:pos="567"/>
        </w:tabs>
        <w:spacing w:after="240" w:line="360" w:lineRule="auto"/>
        <w:jc w:val="center"/>
        <w:rPr>
          <w:sz w:val="20"/>
          <w:szCs w:val="20"/>
        </w:rPr>
      </w:pPr>
      <w:r w:rsidRPr="004E1CBC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4C8CB087" w14:textId="77777777" w:rsidR="00B66B84" w:rsidRPr="004E1CBC" w:rsidRDefault="00B66B84" w:rsidP="00B66B84">
      <w:pPr>
        <w:tabs>
          <w:tab w:val="left" w:pos="567"/>
        </w:tabs>
        <w:spacing w:after="240" w:line="360" w:lineRule="auto"/>
        <w:jc w:val="center"/>
      </w:pPr>
      <w:r w:rsidRPr="004E1CBC">
        <w:t>«Санкт-Петербургский национальный исследовательский университет информационных технологий, механики и оптики»</w:t>
      </w:r>
    </w:p>
    <w:p w14:paraId="4C5D112B" w14:textId="77777777" w:rsidR="00B66B84" w:rsidRPr="00B66B84" w:rsidRDefault="00B66B84" w:rsidP="00B66B84">
      <w:pPr>
        <w:tabs>
          <w:tab w:val="left" w:pos="567"/>
        </w:tabs>
        <w:spacing w:after="240" w:line="360" w:lineRule="auto"/>
        <w:jc w:val="center"/>
        <w:rPr>
          <w:sz w:val="24"/>
          <w:szCs w:val="24"/>
        </w:rPr>
      </w:pPr>
      <w:proofErr w:type="spellStart"/>
      <w:r w:rsidRPr="00B66B84">
        <w:rPr>
          <w:sz w:val="24"/>
          <w:szCs w:val="24"/>
        </w:rPr>
        <w:t>Мегафакультет</w:t>
      </w:r>
      <w:proofErr w:type="spellEnd"/>
      <w:r w:rsidRPr="00B66B84">
        <w:rPr>
          <w:sz w:val="24"/>
          <w:szCs w:val="24"/>
        </w:rPr>
        <w:t xml:space="preserve"> трансляционных информационных технологий</w:t>
      </w:r>
    </w:p>
    <w:p w14:paraId="29688E91" w14:textId="77777777" w:rsidR="004E1CBC" w:rsidRPr="00390AB5" w:rsidRDefault="00B66B84" w:rsidP="00390AB5">
      <w:pPr>
        <w:pStyle w:val="af"/>
        <w:spacing w:line="1200" w:lineRule="auto"/>
        <w:jc w:val="center"/>
        <w:rPr>
          <w:i w:val="0"/>
        </w:rPr>
      </w:pPr>
      <w:r w:rsidRPr="00E479C3">
        <w:rPr>
          <w:i w:val="0"/>
        </w:rPr>
        <w:t>Факультет информационных технологий и программирования</w:t>
      </w:r>
    </w:p>
    <w:p w14:paraId="2B321264" w14:textId="5B46A7CF" w:rsidR="00B66B84" w:rsidRPr="00A05FB9" w:rsidRDefault="005E7C7B" w:rsidP="00B66B84">
      <w:pPr>
        <w:tabs>
          <w:tab w:val="left" w:pos="567"/>
        </w:tabs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</w:t>
      </w:r>
      <w:r w:rsidR="00B66B84" w:rsidRPr="00B66B84">
        <w:rPr>
          <w:b/>
          <w:sz w:val="28"/>
          <w:szCs w:val="28"/>
        </w:rPr>
        <w:t xml:space="preserve"> №0</w:t>
      </w:r>
      <w:r w:rsidR="00A05FB9" w:rsidRPr="00A05FB9">
        <w:rPr>
          <w:b/>
          <w:sz w:val="28"/>
          <w:szCs w:val="28"/>
        </w:rPr>
        <w:t>2</w:t>
      </w:r>
    </w:p>
    <w:p w14:paraId="3AF84545" w14:textId="514535B9" w:rsidR="00CB4885" w:rsidRDefault="00B66B84" w:rsidP="00CB4885">
      <w:pPr>
        <w:tabs>
          <w:tab w:val="left" w:pos="567"/>
        </w:tabs>
        <w:spacing w:after="240" w:line="360" w:lineRule="auto"/>
        <w:jc w:val="center"/>
        <w:rPr>
          <w:b/>
          <w:sz w:val="28"/>
          <w:szCs w:val="28"/>
        </w:rPr>
      </w:pPr>
      <w:r w:rsidRPr="00B66B84">
        <w:rPr>
          <w:b/>
          <w:sz w:val="28"/>
          <w:szCs w:val="28"/>
        </w:rPr>
        <w:t>По дисциплине «</w:t>
      </w:r>
      <w:r w:rsidR="00041079">
        <w:rPr>
          <w:b/>
          <w:sz w:val="28"/>
          <w:szCs w:val="28"/>
        </w:rPr>
        <w:t>Информационная безопасность</w:t>
      </w:r>
      <w:r w:rsidRPr="00B66B84">
        <w:rPr>
          <w:b/>
          <w:sz w:val="28"/>
          <w:szCs w:val="28"/>
        </w:rPr>
        <w:t>»</w:t>
      </w:r>
    </w:p>
    <w:p w14:paraId="070D07A3" w14:textId="40CA0280" w:rsidR="00443A2E" w:rsidRDefault="00443A2E" w:rsidP="00443A2E">
      <w:pPr>
        <w:tabs>
          <w:tab w:val="left" w:pos="567"/>
        </w:tabs>
        <w:spacing w:after="240" w:line="360" w:lineRule="auto"/>
        <w:jc w:val="center"/>
        <w:rPr>
          <w:b/>
          <w:sz w:val="28"/>
          <w:szCs w:val="28"/>
        </w:rPr>
      </w:pPr>
      <w:bookmarkStart w:id="0" w:name="_Hlk96881049"/>
      <w:r>
        <w:rPr>
          <w:b/>
          <w:sz w:val="28"/>
          <w:szCs w:val="28"/>
        </w:rPr>
        <w:t>Сетевая безопасность</w:t>
      </w:r>
      <w:r w:rsidR="00041079">
        <w:rPr>
          <w:b/>
          <w:sz w:val="28"/>
          <w:szCs w:val="28"/>
        </w:rPr>
        <w:t>.</w:t>
      </w:r>
    </w:p>
    <w:bookmarkEnd w:id="0"/>
    <w:p w14:paraId="71FC8817" w14:textId="6D62287C" w:rsidR="00702988" w:rsidRDefault="00CB4885" w:rsidP="004E1CBC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>
        <w:rPr>
          <w:sz w:val="28"/>
          <w:szCs w:val="28"/>
        </w:rPr>
        <w:t>Выполнил студент</w:t>
      </w:r>
    </w:p>
    <w:p w14:paraId="742E4EE2" w14:textId="418ED285" w:rsidR="004E1CBC" w:rsidRDefault="00CB4885" w:rsidP="004E1CBC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>
        <w:rPr>
          <w:sz w:val="28"/>
          <w:szCs w:val="28"/>
        </w:rPr>
        <w:t>группы №</w:t>
      </w:r>
      <w:r w:rsidR="00702988">
        <w:rPr>
          <w:sz w:val="28"/>
          <w:szCs w:val="28"/>
        </w:rPr>
        <w:t xml:space="preserve"> </w:t>
      </w:r>
      <w:r>
        <w:rPr>
          <w:sz w:val="28"/>
          <w:szCs w:val="28"/>
        </w:rPr>
        <w:t>М3</w:t>
      </w:r>
      <w:r w:rsidR="00041079">
        <w:rPr>
          <w:sz w:val="28"/>
          <w:szCs w:val="28"/>
        </w:rPr>
        <w:t>4</w:t>
      </w:r>
      <w:r>
        <w:rPr>
          <w:sz w:val="28"/>
          <w:szCs w:val="28"/>
        </w:rPr>
        <w:t>08</w:t>
      </w:r>
      <w:r w:rsidR="00455F65">
        <w:rPr>
          <w:sz w:val="28"/>
          <w:szCs w:val="28"/>
        </w:rPr>
        <w:t>1</w:t>
      </w:r>
    </w:p>
    <w:p w14:paraId="374E35C1" w14:textId="641A3CAF" w:rsidR="00702988" w:rsidRDefault="00702988" w:rsidP="00390AB5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>
        <w:rPr>
          <w:sz w:val="28"/>
          <w:szCs w:val="28"/>
        </w:rPr>
        <w:t>Зайцев Артем Павлович</w:t>
      </w:r>
    </w:p>
    <w:p w14:paraId="7B4BBAE3" w14:textId="561822CE" w:rsidR="005E7C7B" w:rsidRDefault="005E7C7B" w:rsidP="00390AB5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76FC1C30" w14:textId="40D25818" w:rsidR="00041079" w:rsidRDefault="00041079" w:rsidP="00390AB5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608A77E5" w14:textId="77777777" w:rsidR="00041079" w:rsidRDefault="00041079" w:rsidP="00390AB5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1CC19D46" w14:textId="6FD6CFAE" w:rsidR="004E1CBC" w:rsidRDefault="006445C3" w:rsidP="00184096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884B4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ECE26BF" w14:textId="7C188254" w:rsidR="00184096" w:rsidRDefault="00041079" w:rsidP="00184096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  <w:proofErr w:type="spellStart"/>
      <w:r w:rsidRPr="00041079">
        <w:rPr>
          <w:sz w:val="28"/>
          <w:szCs w:val="28"/>
        </w:rPr>
        <w:t>Едрец</w:t>
      </w:r>
      <w:proofErr w:type="spellEnd"/>
      <w:r w:rsidRPr="00041079">
        <w:rPr>
          <w:sz w:val="28"/>
          <w:szCs w:val="28"/>
        </w:rPr>
        <w:t xml:space="preserve"> Илья Григорьевич</w:t>
      </w:r>
    </w:p>
    <w:p w14:paraId="28667C6D" w14:textId="77777777" w:rsidR="00184096" w:rsidRDefault="00184096" w:rsidP="00184096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7EC01E96" w14:textId="77777777" w:rsidR="00184096" w:rsidRDefault="00184096" w:rsidP="00184096">
      <w:pPr>
        <w:tabs>
          <w:tab w:val="left" w:pos="567"/>
        </w:tabs>
        <w:spacing w:after="0" w:line="360" w:lineRule="auto"/>
        <w:ind w:left="5670"/>
        <w:rPr>
          <w:sz w:val="28"/>
          <w:szCs w:val="28"/>
        </w:rPr>
      </w:pPr>
    </w:p>
    <w:p w14:paraId="45EC2698" w14:textId="77F68738" w:rsidR="00184096" w:rsidRDefault="00184096" w:rsidP="00702988">
      <w:pPr>
        <w:tabs>
          <w:tab w:val="left" w:pos="567"/>
        </w:tabs>
        <w:spacing w:after="0" w:line="360" w:lineRule="auto"/>
        <w:rPr>
          <w:sz w:val="28"/>
          <w:szCs w:val="28"/>
        </w:rPr>
      </w:pPr>
    </w:p>
    <w:p w14:paraId="47AE6EB9" w14:textId="09DA80F5" w:rsidR="00041079" w:rsidRDefault="00041079" w:rsidP="00702988">
      <w:pPr>
        <w:tabs>
          <w:tab w:val="left" w:pos="567"/>
        </w:tabs>
        <w:spacing w:after="0" w:line="360" w:lineRule="auto"/>
        <w:rPr>
          <w:sz w:val="28"/>
          <w:szCs w:val="28"/>
        </w:rPr>
      </w:pPr>
    </w:p>
    <w:p w14:paraId="20556B38" w14:textId="77777777" w:rsidR="00041079" w:rsidRDefault="00041079" w:rsidP="00702988">
      <w:pPr>
        <w:tabs>
          <w:tab w:val="left" w:pos="567"/>
        </w:tabs>
        <w:spacing w:after="0" w:line="360" w:lineRule="auto"/>
        <w:rPr>
          <w:sz w:val="28"/>
          <w:szCs w:val="28"/>
        </w:rPr>
      </w:pPr>
    </w:p>
    <w:p w14:paraId="0F9169F7" w14:textId="77777777" w:rsidR="007A5A7E" w:rsidRPr="007E70EC" w:rsidRDefault="004E1CBC" w:rsidP="00184096">
      <w:pPr>
        <w:pStyle w:val="ad"/>
        <w:spacing w:after="0"/>
        <w:ind w:firstLine="0"/>
        <w:jc w:val="center"/>
        <w:rPr>
          <w:i/>
        </w:rPr>
      </w:pPr>
      <w:r w:rsidRPr="007E70EC">
        <w:rPr>
          <w:i/>
        </w:rPr>
        <w:t>САНКТ-ПЕТЕРБУРГ</w:t>
      </w:r>
      <w:bookmarkStart w:id="1" w:name="_Toc20767623"/>
    </w:p>
    <w:p w14:paraId="2A583ECC" w14:textId="49603819" w:rsidR="00041079" w:rsidRDefault="00CF5FA4" w:rsidP="00041079">
      <w:pPr>
        <w:pStyle w:val="ad"/>
        <w:spacing w:after="0"/>
        <w:ind w:firstLine="0"/>
        <w:jc w:val="center"/>
        <w:rPr>
          <w:i/>
        </w:rPr>
      </w:pPr>
      <w:r w:rsidRPr="007E70EC">
        <w:rPr>
          <w:i/>
        </w:rPr>
        <w:t>20</w:t>
      </w:r>
      <w:bookmarkEnd w:id="1"/>
      <w:r w:rsidR="00455F65">
        <w:rPr>
          <w:i/>
        </w:rPr>
        <w:t>2</w:t>
      </w:r>
      <w:r w:rsidR="00041079">
        <w:rPr>
          <w:i/>
        </w:rPr>
        <w:t>3</w:t>
      </w:r>
    </w:p>
    <w:p w14:paraId="637AB182" w14:textId="52B5F531" w:rsidR="00443A2E" w:rsidRDefault="00443A2E" w:rsidP="009C3680">
      <w:pPr>
        <w:pStyle w:val="Default"/>
        <w:rPr>
          <w:b/>
          <w:sz w:val="22"/>
        </w:rPr>
      </w:pPr>
    </w:p>
    <w:p w14:paraId="2600E792" w14:textId="27276C92" w:rsidR="00B41504" w:rsidRDefault="00B41504" w:rsidP="00B41504">
      <w:pPr>
        <w:pStyle w:val="aff"/>
        <w:spacing w:before="154" w:after="0"/>
        <w:rPr>
          <w:rFonts w:ascii="Arial" w:hAnsi="Arial"/>
          <w:color w:val="222222"/>
        </w:rPr>
      </w:pPr>
      <w:r>
        <w:rPr>
          <w:b/>
          <w:sz w:val="22"/>
        </w:rPr>
        <w:lastRenderedPageBreak/>
        <w:t>1)</w:t>
      </w:r>
      <w:r w:rsidRPr="00B41504">
        <w:rPr>
          <w:rFonts w:ascii="Arial" w:hAnsi="Arial"/>
          <w:color w:val="000000"/>
        </w:rPr>
        <w:t xml:space="preserve"> </w:t>
      </w:r>
      <w:r w:rsidRPr="00B41504">
        <w:rPr>
          <w:rFonts w:ascii="Arial" w:hAnsi="Arial"/>
          <w:b/>
          <w:bCs/>
          <w:color w:val="000000"/>
        </w:rPr>
        <w:t>Запуск </w:t>
      </w:r>
      <w:proofErr w:type="spellStart"/>
      <w:r w:rsidRPr="00B41504">
        <w:rPr>
          <w:rFonts w:ascii="Arial" w:hAnsi="Arial"/>
          <w:b/>
          <w:bCs/>
          <w:color w:val="000000"/>
        </w:rPr>
        <w:t>Nmap</w:t>
      </w:r>
      <w:proofErr w:type="spellEnd"/>
      <w:r w:rsidRPr="00B41504">
        <w:rPr>
          <w:rFonts w:ascii="Arial" w:hAnsi="Arial"/>
          <w:b/>
          <w:bCs/>
          <w:color w:val="000000"/>
        </w:rPr>
        <w:t> </w:t>
      </w:r>
    </w:p>
    <w:p w14:paraId="298C2993" w14:textId="22330C36" w:rsidR="00B41504" w:rsidRPr="00B41504" w:rsidRDefault="00B41504" w:rsidP="009C3680">
      <w:pPr>
        <w:pStyle w:val="Default"/>
        <w:rPr>
          <w:bCs/>
          <w:sz w:val="22"/>
        </w:rPr>
      </w:pPr>
      <w:r>
        <w:rPr>
          <w:bCs/>
          <w:sz w:val="22"/>
        </w:rPr>
        <w:br/>
        <w:t xml:space="preserve">Проверим свой </w:t>
      </w:r>
      <w:proofErr w:type="spellStart"/>
      <w:r>
        <w:rPr>
          <w:bCs/>
          <w:sz w:val="22"/>
          <w:lang w:val="en-US"/>
        </w:rPr>
        <w:t>ip</w:t>
      </w:r>
      <w:proofErr w:type="spellEnd"/>
    </w:p>
    <w:p w14:paraId="4953B99A" w14:textId="2F7C754B" w:rsidR="00443A2E" w:rsidRDefault="00D54B8C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07C62C90" wp14:editId="205BAE83">
            <wp:extent cx="6480175" cy="4037330"/>
            <wp:effectExtent l="0" t="0" r="0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ED15" w14:textId="77777777" w:rsidR="00B41504" w:rsidRDefault="00B41504" w:rsidP="009C3680">
      <w:pPr>
        <w:pStyle w:val="Default"/>
        <w:rPr>
          <w:bCs/>
          <w:sz w:val="22"/>
        </w:rPr>
      </w:pPr>
    </w:p>
    <w:p w14:paraId="54AC86C7" w14:textId="35B00E0E" w:rsidR="00EF62F9" w:rsidRPr="00B41504" w:rsidRDefault="00B41504" w:rsidP="009C3680">
      <w:pPr>
        <w:pStyle w:val="Default"/>
        <w:rPr>
          <w:bCs/>
          <w:sz w:val="22"/>
        </w:rPr>
      </w:pPr>
      <w:proofErr w:type="spellStart"/>
      <w:r>
        <w:rPr>
          <w:bCs/>
          <w:sz w:val="22"/>
        </w:rPr>
        <w:t>Пропингуем</w:t>
      </w:r>
      <w:proofErr w:type="spellEnd"/>
      <w:r>
        <w:rPr>
          <w:bCs/>
          <w:sz w:val="22"/>
        </w:rPr>
        <w:t xml:space="preserve"> его </w:t>
      </w:r>
    </w:p>
    <w:p w14:paraId="7EDC6D84" w14:textId="7BDD4861" w:rsidR="00B41504" w:rsidRDefault="00EF62F9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18CD6440" wp14:editId="1A8BB069">
            <wp:extent cx="5267325" cy="271462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24A9" w14:textId="77777777" w:rsidR="00B41504" w:rsidRDefault="00B41504" w:rsidP="009C3680">
      <w:pPr>
        <w:pStyle w:val="Default"/>
        <w:rPr>
          <w:bCs/>
          <w:sz w:val="22"/>
          <w:lang w:val="en-US"/>
        </w:rPr>
      </w:pPr>
    </w:p>
    <w:p w14:paraId="17F624EA" w14:textId="77777777" w:rsidR="00B41504" w:rsidRDefault="00B41504" w:rsidP="009C3680">
      <w:pPr>
        <w:pStyle w:val="Default"/>
        <w:rPr>
          <w:bCs/>
          <w:sz w:val="22"/>
          <w:lang w:val="en-US"/>
        </w:rPr>
      </w:pPr>
    </w:p>
    <w:p w14:paraId="732EA9DF" w14:textId="58F2DD5A" w:rsidR="00B41504" w:rsidRDefault="00B41504" w:rsidP="009C3680">
      <w:pPr>
        <w:pStyle w:val="Default"/>
        <w:rPr>
          <w:bCs/>
          <w:sz w:val="22"/>
          <w:lang w:val="en-US"/>
        </w:rPr>
      </w:pPr>
    </w:p>
    <w:p w14:paraId="7822B64F" w14:textId="66B8F520" w:rsidR="00B41504" w:rsidRDefault="00B41504" w:rsidP="009C3680">
      <w:pPr>
        <w:pStyle w:val="Default"/>
        <w:rPr>
          <w:bCs/>
          <w:sz w:val="22"/>
          <w:lang w:val="en-US"/>
        </w:rPr>
      </w:pPr>
    </w:p>
    <w:p w14:paraId="60A0B35A" w14:textId="100D5EA9" w:rsidR="00B41504" w:rsidRDefault="00B41504" w:rsidP="009C3680">
      <w:pPr>
        <w:pStyle w:val="Default"/>
        <w:rPr>
          <w:bCs/>
          <w:sz w:val="22"/>
          <w:lang w:val="en-US"/>
        </w:rPr>
      </w:pPr>
    </w:p>
    <w:p w14:paraId="6BF54080" w14:textId="3AB856CD" w:rsidR="00B41504" w:rsidRDefault="00B41504" w:rsidP="009C3680">
      <w:pPr>
        <w:pStyle w:val="Default"/>
        <w:rPr>
          <w:bCs/>
          <w:sz w:val="22"/>
          <w:lang w:val="en-US"/>
        </w:rPr>
      </w:pPr>
    </w:p>
    <w:p w14:paraId="4CE6CA51" w14:textId="4CEC6914" w:rsidR="00B41504" w:rsidRDefault="00B41504" w:rsidP="009C3680">
      <w:pPr>
        <w:pStyle w:val="Default"/>
        <w:rPr>
          <w:bCs/>
          <w:sz w:val="22"/>
          <w:lang w:val="en-US"/>
        </w:rPr>
      </w:pPr>
    </w:p>
    <w:p w14:paraId="2488146F" w14:textId="1384BCF2" w:rsidR="00B41504" w:rsidRDefault="00B41504" w:rsidP="009C3680">
      <w:pPr>
        <w:pStyle w:val="Default"/>
        <w:rPr>
          <w:bCs/>
          <w:sz w:val="22"/>
          <w:lang w:val="en-US"/>
        </w:rPr>
      </w:pPr>
    </w:p>
    <w:p w14:paraId="6651427D" w14:textId="5670A68D" w:rsidR="00B41504" w:rsidRDefault="00B41504" w:rsidP="009C3680">
      <w:pPr>
        <w:pStyle w:val="Default"/>
        <w:rPr>
          <w:bCs/>
          <w:sz w:val="22"/>
          <w:lang w:val="en-US"/>
        </w:rPr>
      </w:pPr>
    </w:p>
    <w:p w14:paraId="1FE7AEC8" w14:textId="1628ED00" w:rsidR="00B41504" w:rsidRDefault="00B41504" w:rsidP="009C3680">
      <w:pPr>
        <w:pStyle w:val="Default"/>
        <w:rPr>
          <w:bCs/>
          <w:sz w:val="22"/>
          <w:lang w:val="en-US"/>
        </w:rPr>
      </w:pPr>
    </w:p>
    <w:p w14:paraId="3B18D146" w14:textId="5112D6A4" w:rsidR="00B41504" w:rsidRPr="00B41504" w:rsidRDefault="00B41504" w:rsidP="009C3680">
      <w:pPr>
        <w:pStyle w:val="Default"/>
        <w:rPr>
          <w:bCs/>
          <w:sz w:val="22"/>
          <w:lang w:val="en-US"/>
        </w:rPr>
      </w:pPr>
      <w:r>
        <w:rPr>
          <w:bCs/>
          <w:sz w:val="22"/>
        </w:rPr>
        <w:lastRenderedPageBreak/>
        <w:t xml:space="preserve">Пробуем </w:t>
      </w:r>
      <w:proofErr w:type="spellStart"/>
      <w:r>
        <w:rPr>
          <w:bCs/>
          <w:sz w:val="22"/>
          <w:lang w:val="en-US"/>
        </w:rPr>
        <w:t>nmap</w:t>
      </w:r>
      <w:proofErr w:type="spellEnd"/>
      <w:r>
        <w:rPr>
          <w:bCs/>
          <w:sz w:val="22"/>
          <w:lang w:val="en-US"/>
        </w:rPr>
        <w:t xml:space="preserve"> -O</w:t>
      </w:r>
    </w:p>
    <w:p w14:paraId="0E4D680D" w14:textId="228EF883" w:rsidR="00893878" w:rsidRDefault="00893878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097A4176" wp14:editId="67D67FD7">
            <wp:extent cx="6480175" cy="1934845"/>
            <wp:effectExtent l="0" t="0" r="0" b="825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8C62" w14:textId="7E7680C9" w:rsidR="00126F7E" w:rsidRDefault="00126F7E" w:rsidP="009C3680">
      <w:pPr>
        <w:pStyle w:val="Default"/>
        <w:rPr>
          <w:bCs/>
          <w:sz w:val="22"/>
          <w:lang w:val="en-US"/>
        </w:rPr>
      </w:pPr>
    </w:p>
    <w:p w14:paraId="2337A285" w14:textId="487E6D53" w:rsidR="00126F7E" w:rsidRDefault="00126F7E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78B4CA00" wp14:editId="10522B0F">
            <wp:extent cx="6480175" cy="1586865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DFD8" w14:textId="66706474" w:rsidR="00F503DF" w:rsidRDefault="00F503DF" w:rsidP="009C3680">
      <w:pPr>
        <w:pStyle w:val="Default"/>
        <w:rPr>
          <w:bCs/>
          <w:sz w:val="22"/>
          <w:lang w:val="en-US"/>
        </w:rPr>
      </w:pPr>
    </w:p>
    <w:p w14:paraId="00CAB30D" w14:textId="796E5CAF" w:rsidR="00CF5CAE" w:rsidRPr="00F96DAA" w:rsidRDefault="00CF5CAE" w:rsidP="009C3680">
      <w:pPr>
        <w:pStyle w:val="Default"/>
        <w:rPr>
          <w:bCs/>
          <w:sz w:val="22"/>
        </w:rPr>
      </w:pPr>
      <w:r>
        <w:rPr>
          <w:bCs/>
          <w:sz w:val="22"/>
        </w:rPr>
        <w:t xml:space="preserve">Установим </w:t>
      </w:r>
      <w:proofErr w:type="spellStart"/>
      <w:r>
        <w:rPr>
          <w:bCs/>
          <w:sz w:val="22"/>
          <w:lang w:val="en-US"/>
        </w:rPr>
        <w:t>ssh</w:t>
      </w:r>
      <w:proofErr w:type="spellEnd"/>
      <w:r>
        <w:rPr>
          <w:bCs/>
          <w:sz w:val="22"/>
          <w:lang w:val="en-US"/>
        </w:rPr>
        <w:t>-server</w:t>
      </w:r>
    </w:p>
    <w:p w14:paraId="1387F921" w14:textId="487C4160" w:rsidR="00F503DF" w:rsidRDefault="00F503DF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69078984" wp14:editId="6ED04F48">
            <wp:extent cx="6480175" cy="366331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ECE5" w14:textId="2660F20C" w:rsidR="00F503DF" w:rsidRDefault="00F503DF" w:rsidP="009C3680">
      <w:pPr>
        <w:pStyle w:val="Default"/>
        <w:rPr>
          <w:bCs/>
          <w:sz w:val="22"/>
          <w:lang w:val="en-US"/>
        </w:rPr>
      </w:pPr>
    </w:p>
    <w:p w14:paraId="70327C91" w14:textId="374F0A3B" w:rsidR="00F503DF" w:rsidRDefault="00F503DF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DB746D6" wp14:editId="42B043BC">
            <wp:extent cx="6480175" cy="211709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4AF4" w14:textId="1E8F47A6" w:rsidR="00CF5CAE" w:rsidRDefault="00F96DAA" w:rsidP="009C3680">
      <w:pPr>
        <w:pStyle w:val="Default"/>
        <w:rPr>
          <w:bCs/>
          <w:sz w:val="22"/>
        </w:rPr>
      </w:pPr>
      <w:r>
        <w:rPr>
          <w:bCs/>
          <w:sz w:val="22"/>
        </w:rPr>
        <w:t>Запустим как службу</w:t>
      </w:r>
    </w:p>
    <w:p w14:paraId="79BC740F" w14:textId="02ECD90C" w:rsidR="006175B9" w:rsidRDefault="006175B9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7AAC9BF1" wp14:editId="68A0E8C4">
            <wp:extent cx="6480175" cy="987425"/>
            <wp:effectExtent l="0" t="0" r="0" b="317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568F" w14:textId="25B88472" w:rsidR="00F64752" w:rsidRDefault="00F64752" w:rsidP="009C3680">
      <w:pPr>
        <w:pStyle w:val="Default"/>
        <w:rPr>
          <w:bCs/>
          <w:sz w:val="22"/>
        </w:rPr>
      </w:pPr>
    </w:p>
    <w:p w14:paraId="6EBD7000" w14:textId="79420DFD" w:rsidR="00F64752" w:rsidRPr="00330F7C" w:rsidRDefault="00F64752" w:rsidP="009C3680">
      <w:pPr>
        <w:pStyle w:val="Default"/>
        <w:rPr>
          <w:bCs/>
          <w:sz w:val="22"/>
        </w:rPr>
      </w:pPr>
      <w:r>
        <w:rPr>
          <w:bCs/>
          <w:sz w:val="22"/>
        </w:rPr>
        <w:t>Появился новый порт</w:t>
      </w:r>
      <w:r w:rsidR="00330F7C">
        <w:rPr>
          <w:bCs/>
          <w:sz w:val="22"/>
        </w:rPr>
        <w:t xml:space="preserve"> 22</w:t>
      </w:r>
      <w:r w:rsidR="00330F7C">
        <w:rPr>
          <w:bCs/>
          <w:sz w:val="22"/>
          <w:lang w:val="en-US"/>
        </w:rPr>
        <w:t>/</w:t>
      </w:r>
      <w:proofErr w:type="spellStart"/>
      <w:r w:rsidR="00330F7C">
        <w:rPr>
          <w:bCs/>
          <w:sz w:val="22"/>
          <w:lang w:val="en-US"/>
        </w:rPr>
        <w:t>tcp</w:t>
      </w:r>
      <w:proofErr w:type="spellEnd"/>
    </w:p>
    <w:p w14:paraId="537CC250" w14:textId="761F91F3" w:rsidR="00F64752" w:rsidRDefault="00F64752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5F682F16" wp14:editId="3AE34CC3">
            <wp:extent cx="5314950" cy="1771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1EF9" w14:textId="09FA53E5" w:rsidR="00330F7C" w:rsidRDefault="00330F7C" w:rsidP="009C3680">
      <w:pPr>
        <w:pStyle w:val="Default"/>
        <w:rPr>
          <w:bCs/>
          <w:sz w:val="22"/>
          <w:lang w:val="en-US"/>
        </w:rPr>
      </w:pPr>
    </w:p>
    <w:p w14:paraId="637130C3" w14:textId="555D89D1" w:rsidR="00330F7C" w:rsidRPr="00330F7C" w:rsidRDefault="00330F7C" w:rsidP="009C3680">
      <w:pPr>
        <w:pStyle w:val="Default"/>
        <w:rPr>
          <w:bCs/>
          <w:sz w:val="22"/>
        </w:rPr>
      </w:pPr>
      <w:r>
        <w:rPr>
          <w:bCs/>
          <w:sz w:val="22"/>
        </w:rPr>
        <w:t>Определяем ОС</w:t>
      </w:r>
    </w:p>
    <w:p w14:paraId="126D0863" w14:textId="5AC13C20" w:rsidR="00330F7C" w:rsidRDefault="00330F7C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233C08C5" wp14:editId="512932E0">
            <wp:extent cx="5734050" cy="2085975"/>
            <wp:effectExtent l="0" t="0" r="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7CB4" w14:textId="0F6DFF84" w:rsidR="00420247" w:rsidRDefault="00420247">
      <w:pPr>
        <w:spacing w:after="0" w:line="240" w:lineRule="auto"/>
        <w:rPr>
          <w:rFonts w:ascii="Times New Roman" w:eastAsia="Times New Roman" w:hAnsi="Times New Roman"/>
          <w:bCs/>
          <w:color w:val="000000"/>
          <w:szCs w:val="20"/>
          <w:lang w:eastAsia="ru-RU"/>
        </w:rPr>
      </w:pPr>
      <w:r>
        <w:rPr>
          <w:bCs/>
        </w:rPr>
        <w:br w:type="page"/>
      </w:r>
    </w:p>
    <w:p w14:paraId="789314A1" w14:textId="77777777" w:rsidR="00420247" w:rsidRPr="00420247" w:rsidRDefault="00420247" w:rsidP="00420247">
      <w:pPr>
        <w:pStyle w:val="aff"/>
        <w:spacing w:before="154" w:after="0"/>
        <w:rPr>
          <w:rFonts w:ascii="Arial" w:hAnsi="Arial"/>
          <w:b/>
          <w:color w:val="222222"/>
        </w:rPr>
      </w:pPr>
      <w:r w:rsidRPr="00420247">
        <w:rPr>
          <w:b/>
          <w:sz w:val="22"/>
        </w:rPr>
        <w:lastRenderedPageBreak/>
        <w:t xml:space="preserve">2) </w:t>
      </w:r>
      <w:r w:rsidRPr="00420247">
        <w:rPr>
          <w:rFonts w:ascii="Arial" w:hAnsi="Arial"/>
          <w:b/>
          <w:color w:val="000000"/>
        </w:rPr>
        <w:t>Анализируем отправленные пакеты используя </w:t>
      </w:r>
      <w:proofErr w:type="spellStart"/>
      <w:r w:rsidRPr="00420247">
        <w:rPr>
          <w:rFonts w:ascii="Arial" w:hAnsi="Arial"/>
          <w:b/>
          <w:color w:val="000000"/>
        </w:rPr>
        <w:t>Wireshark</w:t>
      </w:r>
      <w:proofErr w:type="spellEnd"/>
    </w:p>
    <w:p w14:paraId="09F0294D" w14:textId="175E84C5" w:rsidR="00B41504" w:rsidRDefault="00B41504" w:rsidP="009C3680">
      <w:pPr>
        <w:pStyle w:val="Default"/>
        <w:rPr>
          <w:bCs/>
          <w:sz w:val="22"/>
        </w:rPr>
      </w:pPr>
    </w:p>
    <w:p w14:paraId="2018325D" w14:textId="2997DBBC" w:rsidR="00420247" w:rsidRDefault="00420247" w:rsidP="009C3680">
      <w:pPr>
        <w:pStyle w:val="Default"/>
        <w:rPr>
          <w:bCs/>
          <w:sz w:val="22"/>
          <w:lang w:val="en-US"/>
        </w:rPr>
      </w:pPr>
      <w:r>
        <w:rPr>
          <w:bCs/>
          <w:sz w:val="22"/>
        </w:rPr>
        <w:t xml:space="preserve">Установим </w:t>
      </w:r>
      <w:proofErr w:type="spellStart"/>
      <w:r>
        <w:rPr>
          <w:bCs/>
          <w:sz w:val="22"/>
          <w:lang w:val="en-US"/>
        </w:rPr>
        <w:t>wireshark</w:t>
      </w:r>
      <w:proofErr w:type="spellEnd"/>
    </w:p>
    <w:p w14:paraId="41D59450" w14:textId="298282DA" w:rsidR="00420247" w:rsidRDefault="00420247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1C010F08" wp14:editId="361A4980">
            <wp:extent cx="6480175" cy="381127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A663" w14:textId="2815D87E" w:rsidR="00420247" w:rsidRDefault="00420247" w:rsidP="009C3680">
      <w:pPr>
        <w:pStyle w:val="Default"/>
        <w:rPr>
          <w:bCs/>
          <w:sz w:val="22"/>
          <w:lang w:val="en-US"/>
        </w:rPr>
      </w:pPr>
    </w:p>
    <w:p w14:paraId="691F19E9" w14:textId="02143341" w:rsidR="00420247" w:rsidRDefault="00C20C0F" w:rsidP="009C3680">
      <w:pPr>
        <w:pStyle w:val="Default"/>
        <w:rPr>
          <w:bCs/>
          <w:sz w:val="22"/>
        </w:rPr>
      </w:pPr>
      <w:r>
        <w:rPr>
          <w:bCs/>
          <w:sz w:val="22"/>
        </w:rPr>
        <w:t>Запустим утилиту и выбираем сетевой интерфейс</w:t>
      </w:r>
    </w:p>
    <w:p w14:paraId="2878AC91" w14:textId="5BFEFF5B" w:rsidR="00C20C0F" w:rsidRDefault="00C20C0F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7FB2599E" wp14:editId="4885C192">
            <wp:extent cx="6480175" cy="31756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2F7C" w14:textId="23058855" w:rsidR="00C20C0F" w:rsidRDefault="00C20C0F" w:rsidP="009C3680">
      <w:pPr>
        <w:pStyle w:val="Default"/>
        <w:rPr>
          <w:bCs/>
          <w:sz w:val="22"/>
        </w:rPr>
      </w:pPr>
    </w:p>
    <w:p w14:paraId="264BE804" w14:textId="76BB86F7" w:rsidR="00C20C0F" w:rsidRDefault="00C20C0F" w:rsidP="009C3680">
      <w:pPr>
        <w:pStyle w:val="Default"/>
        <w:rPr>
          <w:bCs/>
          <w:sz w:val="22"/>
        </w:rPr>
      </w:pPr>
    </w:p>
    <w:p w14:paraId="13359922" w14:textId="0A407A4E" w:rsidR="00AA093A" w:rsidRDefault="00AA093A" w:rsidP="009C3680">
      <w:pPr>
        <w:pStyle w:val="Default"/>
        <w:rPr>
          <w:bCs/>
          <w:sz w:val="22"/>
        </w:rPr>
      </w:pPr>
    </w:p>
    <w:p w14:paraId="66A0CAB7" w14:textId="418DBA27" w:rsidR="00AA093A" w:rsidRDefault="00AA093A" w:rsidP="009C3680">
      <w:pPr>
        <w:pStyle w:val="Default"/>
        <w:rPr>
          <w:bCs/>
          <w:sz w:val="22"/>
        </w:rPr>
      </w:pPr>
    </w:p>
    <w:p w14:paraId="752B44AE" w14:textId="17F6B13D" w:rsidR="00AA093A" w:rsidRDefault="00AA093A" w:rsidP="009C3680">
      <w:pPr>
        <w:pStyle w:val="Default"/>
        <w:rPr>
          <w:bCs/>
          <w:sz w:val="22"/>
        </w:rPr>
      </w:pPr>
    </w:p>
    <w:p w14:paraId="6DFA2588" w14:textId="307ED156" w:rsidR="00AA093A" w:rsidRDefault="00AA093A" w:rsidP="009C3680">
      <w:pPr>
        <w:pStyle w:val="Default"/>
        <w:rPr>
          <w:bCs/>
          <w:sz w:val="22"/>
        </w:rPr>
      </w:pPr>
    </w:p>
    <w:p w14:paraId="0C319EB2" w14:textId="66A1CCF5" w:rsidR="00AA093A" w:rsidRDefault="00AA093A" w:rsidP="009C3680">
      <w:pPr>
        <w:pStyle w:val="Default"/>
        <w:rPr>
          <w:bCs/>
          <w:sz w:val="22"/>
        </w:rPr>
      </w:pPr>
    </w:p>
    <w:p w14:paraId="6840B8FB" w14:textId="16055731" w:rsidR="00AA093A" w:rsidRDefault="00AA093A" w:rsidP="009C3680">
      <w:pPr>
        <w:pStyle w:val="Default"/>
        <w:rPr>
          <w:bCs/>
          <w:sz w:val="22"/>
        </w:rPr>
      </w:pPr>
    </w:p>
    <w:p w14:paraId="3B749CD2" w14:textId="71226498" w:rsidR="00AA093A" w:rsidRPr="00AA093A" w:rsidRDefault="00AA093A" w:rsidP="009C3680">
      <w:pPr>
        <w:pStyle w:val="Default"/>
        <w:rPr>
          <w:bCs/>
          <w:sz w:val="22"/>
        </w:rPr>
      </w:pPr>
      <w:r>
        <w:rPr>
          <w:bCs/>
          <w:sz w:val="22"/>
        </w:rPr>
        <w:lastRenderedPageBreak/>
        <w:t xml:space="preserve">Запустим </w:t>
      </w:r>
      <w:proofErr w:type="spellStart"/>
      <w:r>
        <w:rPr>
          <w:bCs/>
          <w:sz w:val="22"/>
          <w:lang w:val="en-US"/>
        </w:rPr>
        <w:t>enp</w:t>
      </w:r>
      <w:proofErr w:type="spellEnd"/>
      <w:r w:rsidRPr="00AA093A">
        <w:rPr>
          <w:bCs/>
          <w:sz w:val="22"/>
        </w:rPr>
        <w:t xml:space="preserve"> </w:t>
      </w:r>
      <w:r>
        <w:rPr>
          <w:bCs/>
          <w:sz w:val="22"/>
        </w:rPr>
        <w:t xml:space="preserve">и утилиту </w:t>
      </w:r>
      <w:proofErr w:type="spellStart"/>
      <w:r>
        <w:rPr>
          <w:bCs/>
          <w:sz w:val="22"/>
          <w:lang w:val="en-US"/>
        </w:rPr>
        <w:t>nmap</w:t>
      </w:r>
      <w:proofErr w:type="spellEnd"/>
      <w:r w:rsidRPr="00AA093A">
        <w:rPr>
          <w:bCs/>
          <w:sz w:val="22"/>
        </w:rPr>
        <w:t>:</w:t>
      </w:r>
    </w:p>
    <w:p w14:paraId="403DD52C" w14:textId="6973B297" w:rsidR="00B41504" w:rsidRPr="001240AB" w:rsidRDefault="001240AB" w:rsidP="009C3680">
      <w:pPr>
        <w:pStyle w:val="Default"/>
        <w:rPr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16972CDD" wp14:editId="2DF891CE">
            <wp:extent cx="6480175" cy="3009900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8059" w14:textId="58F6B26F" w:rsidR="004C4FD1" w:rsidRDefault="004C4FD1" w:rsidP="009C3680">
      <w:pPr>
        <w:pStyle w:val="Default"/>
        <w:rPr>
          <w:bCs/>
          <w:sz w:val="22"/>
        </w:rPr>
      </w:pPr>
    </w:p>
    <w:p w14:paraId="321ECA15" w14:textId="142E6A5C" w:rsidR="00861226" w:rsidRPr="00861226" w:rsidRDefault="00861226" w:rsidP="00861226">
      <w:pPr>
        <w:pStyle w:val="aff"/>
        <w:spacing w:before="154" w:after="0"/>
        <w:rPr>
          <w:rFonts w:ascii="Arial" w:hAnsi="Arial"/>
          <w:b/>
          <w:color w:val="222222"/>
        </w:rPr>
      </w:pPr>
      <w:r w:rsidRPr="00861226">
        <w:rPr>
          <w:b/>
        </w:rPr>
        <w:t>3)</w:t>
      </w:r>
      <w:r w:rsidRPr="00861226">
        <w:rPr>
          <w:rFonts w:ascii="Arial" w:hAnsi="Arial"/>
          <w:b/>
          <w:color w:val="000000"/>
        </w:rPr>
        <w:t xml:space="preserve"> </w:t>
      </w:r>
      <w:r w:rsidRPr="00861226">
        <w:rPr>
          <w:rFonts w:ascii="Arial" w:hAnsi="Arial"/>
          <w:b/>
          <w:color w:val="000000"/>
        </w:rPr>
        <w:t xml:space="preserve">Разбираемся в том какие именно пакеты были использованы для определения версии ОС </w:t>
      </w:r>
    </w:p>
    <w:p w14:paraId="0B282F88" w14:textId="623B48F7" w:rsidR="00861226" w:rsidRPr="00861226" w:rsidRDefault="00861226" w:rsidP="009C3680">
      <w:pPr>
        <w:pStyle w:val="Default"/>
        <w:rPr>
          <w:bCs/>
          <w:sz w:val="22"/>
        </w:rPr>
      </w:pPr>
    </w:p>
    <w:p w14:paraId="4A11C1AA" w14:textId="2FC294FE" w:rsidR="00B53E04" w:rsidRPr="00B53E04" w:rsidRDefault="00B53E04" w:rsidP="009C3680">
      <w:pPr>
        <w:pStyle w:val="Default"/>
        <w:rPr>
          <w:bCs/>
          <w:sz w:val="22"/>
        </w:rPr>
      </w:pPr>
      <w:r>
        <w:rPr>
          <w:bCs/>
          <w:sz w:val="22"/>
        </w:rPr>
        <w:t xml:space="preserve">Запустим </w:t>
      </w:r>
      <w:proofErr w:type="spellStart"/>
      <w:r>
        <w:rPr>
          <w:bCs/>
          <w:sz w:val="22"/>
          <w:lang w:val="en-US"/>
        </w:rPr>
        <w:t>nmap</w:t>
      </w:r>
      <w:proofErr w:type="spellEnd"/>
      <w:r>
        <w:rPr>
          <w:bCs/>
          <w:sz w:val="22"/>
          <w:lang w:val="en-US"/>
        </w:rPr>
        <w:t xml:space="preserve"> -o</w:t>
      </w:r>
    </w:p>
    <w:p w14:paraId="54D7D2E0" w14:textId="45E3375D" w:rsidR="004C4FD1" w:rsidRDefault="001240AB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38CFB8F0" wp14:editId="12602864">
            <wp:extent cx="6480175" cy="2382520"/>
            <wp:effectExtent l="0" t="0" r="0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4F4C" w14:textId="3D31002F" w:rsidR="00861226" w:rsidRDefault="00861226" w:rsidP="009C3680">
      <w:pPr>
        <w:pStyle w:val="Default"/>
        <w:rPr>
          <w:bCs/>
          <w:sz w:val="22"/>
        </w:rPr>
      </w:pPr>
    </w:p>
    <w:p w14:paraId="0B5E906E" w14:textId="26924DBE" w:rsidR="00861226" w:rsidRPr="00861226" w:rsidRDefault="00861226" w:rsidP="00861226">
      <w:pPr>
        <w:pStyle w:val="aff"/>
        <w:spacing w:before="154" w:after="0"/>
        <w:rPr>
          <w:rFonts w:ascii="Arial" w:hAnsi="Arial"/>
          <w:b/>
          <w:bCs/>
          <w:color w:val="222222"/>
        </w:rPr>
      </w:pPr>
      <w:r w:rsidRPr="00861226">
        <w:rPr>
          <w:rFonts w:ascii="Arial" w:hAnsi="Arial"/>
          <w:b/>
          <w:bCs/>
          <w:color w:val="000000"/>
        </w:rPr>
        <w:t xml:space="preserve">4) </w:t>
      </w:r>
      <w:r w:rsidRPr="00861226">
        <w:rPr>
          <w:rFonts w:ascii="Arial" w:hAnsi="Arial"/>
          <w:b/>
          <w:bCs/>
          <w:color w:val="000000"/>
        </w:rPr>
        <w:t xml:space="preserve">Устанавливаем систему обнаружения атак </w:t>
      </w:r>
      <w:proofErr w:type="spellStart"/>
      <w:r w:rsidRPr="00861226">
        <w:rPr>
          <w:rFonts w:ascii="Arial" w:hAnsi="Arial"/>
          <w:b/>
          <w:bCs/>
          <w:color w:val="000000"/>
        </w:rPr>
        <w:t>Snort</w:t>
      </w:r>
      <w:proofErr w:type="spellEnd"/>
      <w:r w:rsidRPr="00861226">
        <w:rPr>
          <w:rFonts w:ascii="Arial" w:hAnsi="Arial"/>
          <w:b/>
          <w:bCs/>
          <w:color w:val="000000"/>
        </w:rPr>
        <w:t> </w:t>
      </w:r>
    </w:p>
    <w:p w14:paraId="1BE0E24B" w14:textId="77777777" w:rsidR="00861226" w:rsidRDefault="00861226" w:rsidP="009C3680">
      <w:pPr>
        <w:pStyle w:val="Default"/>
        <w:rPr>
          <w:bCs/>
          <w:sz w:val="22"/>
        </w:rPr>
      </w:pPr>
    </w:p>
    <w:p w14:paraId="6BCD6D17" w14:textId="4B0232FD" w:rsidR="00504DCC" w:rsidRDefault="00141CA7" w:rsidP="009C3680">
      <w:pPr>
        <w:pStyle w:val="Default"/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64F3D727" wp14:editId="602A1F5E">
            <wp:extent cx="6480175" cy="38608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E595" w14:textId="4C89ADE2" w:rsidR="00141CA7" w:rsidRDefault="00141CA7" w:rsidP="009C3680">
      <w:pPr>
        <w:pStyle w:val="Default"/>
        <w:rPr>
          <w:bCs/>
          <w:sz w:val="22"/>
        </w:rPr>
      </w:pPr>
    </w:p>
    <w:p w14:paraId="58E08507" w14:textId="73106491" w:rsidR="00852FFD" w:rsidRPr="00852FFD" w:rsidRDefault="00852FFD" w:rsidP="009C3680">
      <w:pPr>
        <w:pStyle w:val="Default"/>
        <w:rPr>
          <w:bCs/>
          <w:sz w:val="22"/>
          <w:lang w:val="en-US"/>
        </w:rPr>
      </w:pPr>
      <w:proofErr w:type="spellStart"/>
      <w:r>
        <w:rPr>
          <w:bCs/>
          <w:sz w:val="22"/>
          <w:lang w:val="en-US"/>
        </w:rPr>
        <w:t>Sudo</w:t>
      </w:r>
      <w:proofErr w:type="spellEnd"/>
      <w:r>
        <w:rPr>
          <w:bCs/>
          <w:sz w:val="22"/>
          <w:lang w:val="en-US"/>
        </w:rPr>
        <w:t xml:space="preserve"> snort</w:t>
      </w:r>
    </w:p>
    <w:p w14:paraId="1369DC21" w14:textId="7AC4C9F2" w:rsidR="00AF5311" w:rsidRDefault="00AF5311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3D5DF568" wp14:editId="3A3E1552">
            <wp:extent cx="6480175" cy="3550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3CFA" w14:textId="442D78A9" w:rsidR="00AF5311" w:rsidRDefault="00AF5311" w:rsidP="009C3680">
      <w:pPr>
        <w:pStyle w:val="Default"/>
        <w:rPr>
          <w:bCs/>
          <w:sz w:val="22"/>
        </w:rPr>
      </w:pPr>
    </w:p>
    <w:p w14:paraId="1F7ACD54" w14:textId="6CC1E83C" w:rsidR="00140072" w:rsidRDefault="00140072" w:rsidP="009C3680">
      <w:pPr>
        <w:pStyle w:val="Default"/>
        <w:rPr>
          <w:bCs/>
          <w:sz w:val="22"/>
        </w:rPr>
      </w:pPr>
      <w:r>
        <w:rPr>
          <w:bCs/>
          <w:sz w:val="22"/>
        </w:rPr>
        <w:t>Посмотрим правила</w:t>
      </w:r>
    </w:p>
    <w:p w14:paraId="65F7257A" w14:textId="118610A0" w:rsidR="00140072" w:rsidRDefault="00140072" w:rsidP="009C3680">
      <w:pPr>
        <w:pStyle w:val="Default"/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1927C226" wp14:editId="254FE8A6">
            <wp:extent cx="6448425" cy="5467350"/>
            <wp:effectExtent l="0" t="0" r="952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8744" w14:textId="16AA1DF0" w:rsidR="00313511" w:rsidRDefault="00313511" w:rsidP="009C3680">
      <w:pPr>
        <w:pStyle w:val="Default"/>
        <w:rPr>
          <w:bCs/>
          <w:sz w:val="22"/>
        </w:rPr>
      </w:pPr>
    </w:p>
    <w:p w14:paraId="174B38B0" w14:textId="31422BD2" w:rsidR="00313511" w:rsidRDefault="00313511" w:rsidP="009C3680">
      <w:pPr>
        <w:pStyle w:val="Default"/>
        <w:rPr>
          <w:bCs/>
          <w:sz w:val="22"/>
          <w:lang w:val="en-US"/>
        </w:rPr>
      </w:pPr>
      <w:proofErr w:type="spellStart"/>
      <w:r>
        <w:rPr>
          <w:bCs/>
          <w:sz w:val="22"/>
          <w:lang w:val="en-US"/>
        </w:rPr>
        <w:t>Gedit</w:t>
      </w:r>
      <w:proofErr w:type="spellEnd"/>
      <w:r>
        <w:rPr>
          <w:bCs/>
          <w:sz w:val="22"/>
          <w:lang w:val="en-US"/>
        </w:rPr>
        <w:t xml:space="preserve"> /</w:t>
      </w:r>
      <w:proofErr w:type="spellStart"/>
      <w:r>
        <w:rPr>
          <w:bCs/>
          <w:sz w:val="22"/>
          <w:lang w:val="en-US"/>
        </w:rPr>
        <w:t>etc</w:t>
      </w:r>
      <w:proofErr w:type="spellEnd"/>
      <w:r>
        <w:rPr>
          <w:bCs/>
          <w:sz w:val="22"/>
          <w:lang w:val="en-US"/>
        </w:rPr>
        <w:t>/snort/rules/</w:t>
      </w:r>
      <w:proofErr w:type="spellStart"/>
      <w:r>
        <w:rPr>
          <w:bCs/>
          <w:sz w:val="22"/>
          <w:lang w:val="en-US"/>
        </w:rPr>
        <w:t>icmp.rules</w:t>
      </w:r>
      <w:proofErr w:type="spellEnd"/>
    </w:p>
    <w:p w14:paraId="5297D913" w14:textId="7374E4A7" w:rsidR="00313511" w:rsidRDefault="002940C5" w:rsidP="009C3680">
      <w:pPr>
        <w:pStyle w:val="Default"/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83D29DE" wp14:editId="798EB9A5">
            <wp:extent cx="6480175" cy="54082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C24B" w14:textId="284E992E" w:rsidR="002940C5" w:rsidRDefault="002940C5" w:rsidP="009C3680">
      <w:pPr>
        <w:pStyle w:val="Default"/>
        <w:rPr>
          <w:bCs/>
          <w:sz w:val="22"/>
        </w:rPr>
      </w:pPr>
    </w:p>
    <w:p w14:paraId="6A573CB2" w14:textId="51052676" w:rsidR="002940C5" w:rsidRDefault="001D2964" w:rsidP="009C3680">
      <w:pPr>
        <w:pStyle w:val="Default"/>
        <w:rPr>
          <w:bCs/>
          <w:sz w:val="22"/>
        </w:rPr>
      </w:pPr>
      <w:r>
        <w:rPr>
          <w:bCs/>
          <w:sz w:val="22"/>
        </w:rPr>
        <w:t>Напишем свое правило</w:t>
      </w:r>
    </w:p>
    <w:p w14:paraId="4DA16158" w14:textId="77777777" w:rsidR="001D2964" w:rsidRPr="002940C5" w:rsidRDefault="001D2964" w:rsidP="009C3680">
      <w:pPr>
        <w:pStyle w:val="Default"/>
        <w:rPr>
          <w:bCs/>
          <w:sz w:val="22"/>
        </w:rPr>
      </w:pPr>
    </w:p>
    <w:p w14:paraId="62A7B15D" w14:textId="1470F9F4" w:rsidR="00506498" w:rsidRDefault="001F4F50" w:rsidP="00506498">
      <w:pPr>
        <w:pStyle w:val="Default"/>
        <w:rPr>
          <w:bCs/>
          <w:sz w:val="22"/>
          <w:lang w:val="en-US"/>
        </w:rPr>
      </w:pPr>
      <w:proofErr w:type="spellStart"/>
      <w:r>
        <w:rPr>
          <w:bCs/>
          <w:sz w:val="22"/>
          <w:lang w:val="en-US"/>
        </w:rPr>
        <w:t>Sudo</w:t>
      </w:r>
      <w:proofErr w:type="spellEnd"/>
      <w:r>
        <w:rPr>
          <w:bCs/>
          <w:sz w:val="22"/>
          <w:lang w:val="en-US"/>
        </w:rPr>
        <w:t xml:space="preserve"> </w:t>
      </w:r>
      <w:proofErr w:type="spellStart"/>
      <w:r>
        <w:rPr>
          <w:bCs/>
          <w:sz w:val="22"/>
          <w:lang w:val="en-US"/>
        </w:rPr>
        <w:t>g</w:t>
      </w:r>
      <w:r w:rsidR="00506498">
        <w:rPr>
          <w:bCs/>
          <w:sz w:val="22"/>
          <w:lang w:val="en-US"/>
        </w:rPr>
        <w:t>edit</w:t>
      </w:r>
      <w:proofErr w:type="spellEnd"/>
      <w:r w:rsidR="00506498">
        <w:rPr>
          <w:bCs/>
          <w:sz w:val="22"/>
          <w:lang w:val="en-US"/>
        </w:rPr>
        <w:t xml:space="preserve"> /</w:t>
      </w:r>
      <w:proofErr w:type="spellStart"/>
      <w:r w:rsidR="00506498">
        <w:rPr>
          <w:bCs/>
          <w:sz w:val="22"/>
          <w:lang w:val="en-US"/>
        </w:rPr>
        <w:t>etc</w:t>
      </w:r>
      <w:proofErr w:type="spellEnd"/>
      <w:r w:rsidR="00506498">
        <w:rPr>
          <w:bCs/>
          <w:sz w:val="22"/>
          <w:lang w:val="en-US"/>
        </w:rPr>
        <w:t>/snort/</w:t>
      </w:r>
      <w:proofErr w:type="spellStart"/>
      <w:r>
        <w:rPr>
          <w:bCs/>
          <w:sz w:val="22"/>
          <w:lang w:val="en-US"/>
        </w:rPr>
        <w:t>snort.conf</w:t>
      </w:r>
      <w:proofErr w:type="spellEnd"/>
    </w:p>
    <w:p w14:paraId="4D31B2D2" w14:textId="77777777" w:rsidR="0006583E" w:rsidRPr="001F4F50" w:rsidRDefault="0006583E" w:rsidP="00506498">
      <w:pPr>
        <w:pStyle w:val="Default"/>
        <w:rPr>
          <w:bCs/>
          <w:sz w:val="22"/>
          <w:lang w:val="en-US"/>
        </w:rPr>
      </w:pPr>
    </w:p>
    <w:p w14:paraId="7C82F902" w14:textId="37F2B10A" w:rsidR="00AF5311" w:rsidRPr="0006583E" w:rsidRDefault="0006583E" w:rsidP="009C3680">
      <w:pPr>
        <w:pStyle w:val="Default"/>
        <w:rPr>
          <w:bCs/>
          <w:sz w:val="22"/>
        </w:rPr>
      </w:pPr>
      <w:proofErr w:type="spellStart"/>
      <w:r>
        <w:rPr>
          <w:bCs/>
          <w:sz w:val="22"/>
        </w:rPr>
        <w:lastRenderedPageBreak/>
        <w:t>Закоментим</w:t>
      </w:r>
      <w:proofErr w:type="spellEnd"/>
      <w:r>
        <w:rPr>
          <w:bCs/>
          <w:sz w:val="22"/>
        </w:rPr>
        <w:t xml:space="preserve"> все подключенные правила </w:t>
      </w:r>
      <w:r>
        <w:rPr>
          <w:noProof/>
        </w:rPr>
        <w:drawing>
          <wp:inline distT="0" distB="0" distL="0" distR="0" wp14:anchorId="01DAFA80" wp14:editId="7CA30EE0">
            <wp:extent cx="6480175" cy="46240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1325" w14:textId="6800A177" w:rsidR="00504DCC" w:rsidRDefault="00504DCC" w:rsidP="009C3680">
      <w:pPr>
        <w:pStyle w:val="Default"/>
        <w:rPr>
          <w:bCs/>
          <w:sz w:val="22"/>
          <w:lang w:val="en-US"/>
        </w:rPr>
      </w:pPr>
    </w:p>
    <w:p w14:paraId="7B3F4671" w14:textId="5688A482" w:rsidR="00887875" w:rsidRDefault="00887875" w:rsidP="009C3680">
      <w:pPr>
        <w:pStyle w:val="Default"/>
        <w:rPr>
          <w:bCs/>
          <w:sz w:val="22"/>
        </w:rPr>
      </w:pPr>
      <w:r>
        <w:rPr>
          <w:bCs/>
          <w:sz w:val="22"/>
        </w:rPr>
        <w:t xml:space="preserve">Оставим </w:t>
      </w:r>
    </w:p>
    <w:p w14:paraId="531BFDBF" w14:textId="02B17A63" w:rsidR="00887875" w:rsidRDefault="00887875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12A96D59" wp14:editId="08D4A86E">
            <wp:extent cx="3200400" cy="676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658" w14:textId="341BD885" w:rsidR="00B078DD" w:rsidRDefault="00B078DD" w:rsidP="009C3680">
      <w:pPr>
        <w:pStyle w:val="Default"/>
        <w:rPr>
          <w:bCs/>
          <w:sz w:val="22"/>
        </w:rPr>
      </w:pPr>
    </w:p>
    <w:p w14:paraId="2B4E3C1C" w14:textId="2AB56A56" w:rsidR="00B078DD" w:rsidRPr="007B11E2" w:rsidRDefault="007B11E2" w:rsidP="009C3680">
      <w:pPr>
        <w:pStyle w:val="Default"/>
        <w:rPr>
          <w:bCs/>
          <w:sz w:val="22"/>
        </w:rPr>
      </w:pPr>
      <w:r>
        <w:rPr>
          <w:bCs/>
          <w:sz w:val="22"/>
        </w:rPr>
        <w:t xml:space="preserve">Написали свое правило </w:t>
      </w:r>
    </w:p>
    <w:p w14:paraId="7EA01E2E" w14:textId="376A520E" w:rsidR="00B078DD" w:rsidRPr="00887875" w:rsidRDefault="00B601B5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04DABD61" wp14:editId="6FD30AA1">
            <wp:extent cx="6480175" cy="1381125"/>
            <wp:effectExtent l="0" t="0" r="0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74B6" w14:textId="77777777" w:rsidR="00AA093A" w:rsidRPr="00313511" w:rsidRDefault="00AA093A" w:rsidP="009C3680">
      <w:pPr>
        <w:pStyle w:val="Default"/>
        <w:rPr>
          <w:bCs/>
          <w:sz w:val="22"/>
          <w:lang w:val="en-US"/>
        </w:rPr>
      </w:pPr>
    </w:p>
    <w:p w14:paraId="0C6195F5" w14:textId="77777777" w:rsidR="00867736" w:rsidRDefault="00867736" w:rsidP="009C3680">
      <w:pPr>
        <w:pStyle w:val="Default"/>
        <w:rPr>
          <w:bCs/>
          <w:sz w:val="22"/>
        </w:rPr>
      </w:pPr>
    </w:p>
    <w:p w14:paraId="00D7EBDB" w14:textId="16C28557" w:rsidR="00867736" w:rsidRDefault="00867736">
      <w:pPr>
        <w:spacing w:after="0" w:line="240" w:lineRule="auto"/>
        <w:rPr>
          <w:rFonts w:ascii="Times New Roman" w:eastAsia="Times New Roman" w:hAnsi="Times New Roman"/>
          <w:bCs/>
          <w:color w:val="000000"/>
          <w:szCs w:val="20"/>
          <w:lang w:eastAsia="ru-RU"/>
        </w:rPr>
      </w:pPr>
      <w:r>
        <w:rPr>
          <w:bCs/>
        </w:rPr>
        <w:br w:type="page"/>
      </w:r>
    </w:p>
    <w:p w14:paraId="539693EE" w14:textId="64DD315C" w:rsidR="00B41504" w:rsidRPr="00867736" w:rsidRDefault="00867736" w:rsidP="009C3680">
      <w:pPr>
        <w:pStyle w:val="Default"/>
        <w:rPr>
          <w:bCs/>
          <w:sz w:val="22"/>
        </w:rPr>
      </w:pPr>
      <w:r>
        <w:rPr>
          <w:bCs/>
          <w:sz w:val="22"/>
        </w:rPr>
        <w:lastRenderedPageBreak/>
        <w:t xml:space="preserve">Запустим </w:t>
      </w:r>
      <w:r>
        <w:rPr>
          <w:bCs/>
          <w:sz w:val="22"/>
          <w:lang w:val="en-US"/>
        </w:rPr>
        <w:t>snort</w:t>
      </w:r>
      <w:r w:rsidRPr="00867736">
        <w:rPr>
          <w:bCs/>
          <w:sz w:val="22"/>
        </w:rPr>
        <w:t xml:space="preserve"> </w:t>
      </w:r>
      <w:r>
        <w:rPr>
          <w:bCs/>
          <w:sz w:val="22"/>
        </w:rPr>
        <w:t>с выводом в консоль</w:t>
      </w:r>
    </w:p>
    <w:p w14:paraId="70E15C5F" w14:textId="50D15368" w:rsidR="00867736" w:rsidRDefault="00867736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643A5B74" wp14:editId="6CA375AC">
            <wp:extent cx="6480175" cy="58801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91FA" w14:textId="17E1EB74" w:rsidR="0078621D" w:rsidRDefault="0078621D" w:rsidP="009C3680">
      <w:pPr>
        <w:pStyle w:val="Default"/>
        <w:rPr>
          <w:bCs/>
          <w:sz w:val="22"/>
        </w:rPr>
      </w:pPr>
    </w:p>
    <w:p w14:paraId="51128D7E" w14:textId="403F371E" w:rsidR="0078621D" w:rsidRDefault="00B601B5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3D973901" wp14:editId="48F36570">
            <wp:extent cx="6480175" cy="733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41D4" w14:textId="15C9529F" w:rsidR="00D238D3" w:rsidRDefault="00D238D3" w:rsidP="009C3680">
      <w:pPr>
        <w:pStyle w:val="Default"/>
        <w:rPr>
          <w:bCs/>
          <w:sz w:val="22"/>
        </w:rPr>
      </w:pPr>
    </w:p>
    <w:p w14:paraId="6773682A" w14:textId="79695BE1" w:rsidR="00C85FE0" w:rsidRPr="00C85FE0" w:rsidRDefault="00C85FE0" w:rsidP="009C3680">
      <w:pPr>
        <w:pStyle w:val="Default"/>
        <w:rPr>
          <w:bCs/>
          <w:sz w:val="22"/>
        </w:rPr>
      </w:pPr>
      <w:r>
        <w:rPr>
          <w:bCs/>
          <w:sz w:val="22"/>
        </w:rPr>
        <w:t xml:space="preserve">Добавим </w:t>
      </w:r>
      <w:r>
        <w:rPr>
          <w:bCs/>
          <w:sz w:val="22"/>
          <w:lang w:val="en-US"/>
        </w:rPr>
        <w:t>rev</w:t>
      </w:r>
      <w:r w:rsidRPr="00C85FE0">
        <w:rPr>
          <w:bCs/>
          <w:sz w:val="22"/>
        </w:rPr>
        <w:t>:1</w:t>
      </w:r>
      <w:r>
        <w:rPr>
          <w:bCs/>
          <w:sz w:val="22"/>
        </w:rPr>
        <w:t xml:space="preserve"> для отслеживания </w:t>
      </w:r>
      <w:proofErr w:type="spellStart"/>
      <w:r>
        <w:rPr>
          <w:bCs/>
          <w:sz w:val="22"/>
          <w:lang w:val="en-US"/>
        </w:rPr>
        <w:t>nmap</w:t>
      </w:r>
      <w:proofErr w:type="spellEnd"/>
    </w:p>
    <w:p w14:paraId="7B12A5CE" w14:textId="64EE5052" w:rsidR="00D238D3" w:rsidRDefault="00C85FE0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49B9706F" wp14:editId="5787F4DB">
            <wp:extent cx="6480175" cy="1631315"/>
            <wp:effectExtent l="0" t="0" r="0" b="698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367A" w14:textId="686060F9" w:rsidR="00FB0C3E" w:rsidRDefault="00FB0C3E" w:rsidP="009C3680">
      <w:pPr>
        <w:pStyle w:val="Default"/>
        <w:rPr>
          <w:bCs/>
          <w:sz w:val="22"/>
        </w:rPr>
      </w:pPr>
      <w:r>
        <w:rPr>
          <w:bCs/>
          <w:sz w:val="22"/>
        </w:rPr>
        <w:t>Проверка</w:t>
      </w:r>
    </w:p>
    <w:p w14:paraId="29FBBE8F" w14:textId="12167B20" w:rsidR="00BC572E" w:rsidRPr="00C85FE0" w:rsidRDefault="00BC572E" w:rsidP="009C3680">
      <w:pPr>
        <w:pStyle w:val="Default"/>
        <w:rPr>
          <w:bCs/>
          <w:sz w:val="22"/>
        </w:rPr>
      </w:pPr>
      <w:r>
        <w:rPr>
          <w:noProof/>
        </w:rPr>
        <w:drawing>
          <wp:inline distT="0" distB="0" distL="0" distR="0" wp14:anchorId="037E482E" wp14:editId="395C8895">
            <wp:extent cx="6480175" cy="4432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72E" w:rsidRPr="00C85FE0" w:rsidSect="00884B4C">
      <w:footerReference w:type="even" r:id="rId32"/>
      <w:footerReference w:type="default" r:id="rId33"/>
      <w:pgSz w:w="11906" w:h="16838" w:code="9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F86AF" w14:textId="77777777" w:rsidR="00C25DB0" w:rsidRDefault="00C25DB0" w:rsidP="006445C3">
      <w:pPr>
        <w:spacing w:after="0" w:line="240" w:lineRule="auto"/>
      </w:pPr>
      <w:r>
        <w:separator/>
      </w:r>
    </w:p>
  </w:endnote>
  <w:endnote w:type="continuationSeparator" w:id="0">
    <w:p w14:paraId="104A2FA2" w14:textId="77777777" w:rsidR="00C25DB0" w:rsidRDefault="00C25DB0" w:rsidP="0064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3BE75" w14:textId="77777777" w:rsidR="00CF5FA4" w:rsidRDefault="00CF5FA4" w:rsidP="00CF5FA4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34B32" w14:textId="77777777" w:rsidR="00CF5FA4" w:rsidRDefault="00CF5FA4" w:rsidP="00CF5FA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184096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762B5" w14:textId="77777777" w:rsidR="00C25DB0" w:rsidRDefault="00C25DB0" w:rsidP="006445C3">
      <w:pPr>
        <w:spacing w:after="0" w:line="240" w:lineRule="auto"/>
      </w:pPr>
      <w:r>
        <w:separator/>
      </w:r>
    </w:p>
  </w:footnote>
  <w:footnote w:type="continuationSeparator" w:id="0">
    <w:p w14:paraId="3F4FAC0D" w14:textId="77777777" w:rsidR="00C25DB0" w:rsidRDefault="00C25DB0" w:rsidP="006445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7E0B2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EB2C2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AF84FD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C62BDC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D8A94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38802F0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EC30A6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41063F0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03C32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5C58D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8206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71E4537"/>
    <w:multiLevelType w:val="hybridMultilevel"/>
    <w:tmpl w:val="1F8EE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5D5466"/>
    <w:multiLevelType w:val="hybridMultilevel"/>
    <w:tmpl w:val="2406486E"/>
    <w:lvl w:ilvl="0" w:tplc="364A105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0A686E80"/>
    <w:multiLevelType w:val="hybridMultilevel"/>
    <w:tmpl w:val="0CF2FBC2"/>
    <w:lvl w:ilvl="0" w:tplc="093802B4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E724B9"/>
    <w:multiLevelType w:val="multilevel"/>
    <w:tmpl w:val="0C1A9B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20383D73"/>
    <w:multiLevelType w:val="hybridMultilevel"/>
    <w:tmpl w:val="D2B4D07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1DC2E94"/>
    <w:multiLevelType w:val="multilevel"/>
    <w:tmpl w:val="28F8156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7" w15:restartNumberingAfterBreak="0">
    <w:nsid w:val="2E884568"/>
    <w:multiLevelType w:val="hybridMultilevel"/>
    <w:tmpl w:val="EBD257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6D265AA"/>
    <w:multiLevelType w:val="hybridMultilevel"/>
    <w:tmpl w:val="89503A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F85663"/>
    <w:multiLevelType w:val="hybridMultilevel"/>
    <w:tmpl w:val="C8B8C1E0"/>
    <w:lvl w:ilvl="0" w:tplc="6C6262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48954221"/>
    <w:multiLevelType w:val="hybridMultilevel"/>
    <w:tmpl w:val="7B362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B67C22"/>
    <w:multiLevelType w:val="hybridMultilevel"/>
    <w:tmpl w:val="0F9E8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CC1CEE"/>
    <w:multiLevelType w:val="hybridMultilevel"/>
    <w:tmpl w:val="2FE27C5C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3" w15:restartNumberingAfterBreak="0">
    <w:nsid w:val="5D54295B"/>
    <w:multiLevelType w:val="hybridMultilevel"/>
    <w:tmpl w:val="3E409DFE"/>
    <w:lvl w:ilvl="0" w:tplc="A2DEC4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DA3022A"/>
    <w:multiLevelType w:val="hybridMultilevel"/>
    <w:tmpl w:val="96DC1514"/>
    <w:lvl w:ilvl="0" w:tplc="EB6AF88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0874298"/>
    <w:multiLevelType w:val="multilevel"/>
    <w:tmpl w:val="23B0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130AE9"/>
    <w:multiLevelType w:val="hybridMultilevel"/>
    <w:tmpl w:val="6344926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515462267">
    <w:abstractNumId w:val="21"/>
  </w:num>
  <w:num w:numId="2" w16cid:durableId="1166165566">
    <w:abstractNumId w:val="20"/>
  </w:num>
  <w:num w:numId="3" w16cid:durableId="1908802418">
    <w:abstractNumId w:val="11"/>
  </w:num>
  <w:num w:numId="4" w16cid:durableId="1229463893">
    <w:abstractNumId w:val="9"/>
  </w:num>
  <w:num w:numId="5" w16cid:durableId="18167435">
    <w:abstractNumId w:val="7"/>
  </w:num>
  <w:num w:numId="6" w16cid:durableId="1428306358">
    <w:abstractNumId w:val="6"/>
  </w:num>
  <w:num w:numId="7" w16cid:durableId="1645811883">
    <w:abstractNumId w:val="5"/>
  </w:num>
  <w:num w:numId="8" w16cid:durableId="1380323103">
    <w:abstractNumId w:val="4"/>
  </w:num>
  <w:num w:numId="9" w16cid:durableId="1292442423">
    <w:abstractNumId w:val="8"/>
  </w:num>
  <w:num w:numId="10" w16cid:durableId="828210122">
    <w:abstractNumId w:val="3"/>
  </w:num>
  <w:num w:numId="11" w16cid:durableId="212544303">
    <w:abstractNumId w:val="2"/>
  </w:num>
  <w:num w:numId="12" w16cid:durableId="1945531716">
    <w:abstractNumId w:val="1"/>
  </w:num>
  <w:num w:numId="13" w16cid:durableId="573852924">
    <w:abstractNumId w:val="0"/>
  </w:num>
  <w:num w:numId="14" w16cid:durableId="2037921450">
    <w:abstractNumId w:val="13"/>
  </w:num>
  <w:num w:numId="15" w16cid:durableId="151483264">
    <w:abstractNumId w:val="17"/>
  </w:num>
  <w:num w:numId="16" w16cid:durableId="1980458839">
    <w:abstractNumId w:val="18"/>
  </w:num>
  <w:num w:numId="17" w16cid:durableId="1272123599">
    <w:abstractNumId w:val="19"/>
  </w:num>
  <w:num w:numId="18" w16cid:durableId="1456021486">
    <w:abstractNumId w:val="23"/>
  </w:num>
  <w:num w:numId="19" w16cid:durableId="1627658453">
    <w:abstractNumId w:val="25"/>
  </w:num>
  <w:num w:numId="20" w16cid:durableId="1004431030">
    <w:abstractNumId w:val="12"/>
  </w:num>
  <w:num w:numId="21" w16cid:durableId="638001357">
    <w:abstractNumId w:val="26"/>
  </w:num>
  <w:num w:numId="22" w16cid:durableId="1775634760">
    <w:abstractNumId w:val="15"/>
  </w:num>
  <w:num w:numId="23" w16cid:durableId="880359915">
    <w:abstractNumId w:val="22"/>
  </w:num>
  <w:num w:numId="24" w16cid:durableId="1484542290">
    <w:abstractNumId w:val="24"/>
  </w:num>
  <w:num w:numId="25" w16cid:durableId="214701244">
    <w:abstractNumId w:val="10"/>
  </w:num>
  <w:num w:numId="26" w16cid:durableId="698167888">
    <w:abstractNumId w:val="16"/>
  </w:num>
  <w:num w:numId="27" w16cid:durableId="19337357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F65"/>
    <w:rsid w:val="000257D8"/>
    <w:rsid w:val="00026C8F"/>
    <w:rsid w:val="00031A5C"/>
    <w:rsid w:val="00041079"/>
    <w:rsid w:val="00057824"/>
    <w:rsid w:val="0006583E"/>
    <w:rsid w:val="0006704F"/>
    <w:rsid w:val="00075208"/>
    <w:rsid w:val="00083E7D"/>
    <w:rsid w:val="000D4A91"/>
    <w:rsid w:val="000E5F1F"/>
    <w:rsid w:val="000F13C4"/>
    <w:rsid w:val="001154B4"/>
    <w:rsid w:val="00121B20"/>
    <w:rsid w:val="001240AB"/>
    <w:rsid w:val="00126F7E"/>
    <w:rsid w:val="00136768"/>
    <w:rsid w:val="00140072"/>
    <w:rsid w:val="00141CA7"/>
    <w:rsid w:val="00184096"/>
    <w:rsid w:val="001952A8"/>
    <w:rsid w:val="001D2964"/>
    <w:rsid w:val="001F4F50"/>
    <w:rsid w:val="00205055"/>
    <w:rsid w:val="00216556"/>
    <w:rsid w:val="002407A8"/>
    <w:rsid w:val="0025143F"/>
    <w:rsid w:val="00264F25"/>
    <w:rsid w:val="00277DB7"/>
    <w:rsid w:val="00281D99"/>
    <w:rsid w:val="00287883"/>
    <w:rsid w:val="002940C5"/>
    <w:rsid w:val="00313511"/>
    <w:rsid w:val="00321C10"/>
    <w:rsid w:val="00330F7C"/>
    <w:rsid w:val="00333775"/>
    <w:rsid w:val="00336A73"/>
    <w:rsid w:val="0034651B"/>
    <w:rsid w:val="00350D50"/>
    <w:rsid w:val="00386D06"/>
    <w:rsid w:val="00390AB5"/>
    <w:rsid w:val="003B5B07"/>
    <w:rsid w:val="003B6FBC"/>
    <w:rsid w:val="00420247"/>
    <w:rsid w:val="00443A2E"/>
    <w:rsid w:val="00455F65"/>
    <w:rsid w:val="00481073"/>
    <w:rsid w:val="0049144F"/>
    <w:rsid w:val="00491B70"/>
    <w:rsid w:val="004B3957"/>
    <w:rsid w:val="004C33F9"/>
    <w:rsid w:val="004C4FD1"/>
    <w:rsid w:val="004E1CBC"/>
    <w:rsid w:val="004E1E78"/>
    <w:rsid w:val="00504DCC"/>
    <w:rsid w:val="00506498"/>
    <w:rsid w:val="005350DF"/>
    <w:rsid w:val="00572658"/>
    <w:rsid w:val="00582233"/>
    <w:rsid w:val="00596EE2"/>
    <w:rsid w:val="005B30DC"/>
    <w:rsid w:val="005C09C2"/>
    <w:rsid w:val="005D462E"/>
    <w:rsid w:val="005D7A13"/>
    <w:rsid w:val="005E59A6"/>
    <w:rsid w:val="005E7C7B"/>
    <w:rsid w:val="005F1B1A"/>
    <w:rsid w:val="006059FC"/>
    <w:rsid w:val="006175B9"/>
    <w:rsid w:val="00617E85"/>
    <w:rsid w:val="006445C3"/>
    <w:rsid w:val="00647FAE"/>
    <w:rsid w:val="0067482D"/>
    <w:rsid w:val="006D7DDD"/>
    <w:rsid w:val="00702988"/>
    <w:rsid w:val="00714BFA"/>
    <w:rsid w:val="0078621D"/>
    <w:rsid w:val="007A5A7E"/>
    <w:rsid w:val="007A7C64"/>
    <w:rsid w:val="007B09EC"/>
    <w:rsid w:val="007B11E2"/>
    <w:rsid w:val="007E70EC"/>
    <w:rsid w:val="007F6E4C"/>
    <w:rsid w:val="00813B02"/>
    <w:rsid w:val="00820BDE"/>
    <w:rsid w:val="00852FFD"/>
    <w:rsid w:val="00861226"/>
    <w:rsid w:val="00863A54"/>
    <w:rsid w:val="008666EB"/>
    <w:rsid w:val="00867736"/>
    <w:rsid w:val="00884B4C"/>
    <w:rsid w:val="00887875"/>
    <w:rsid w:val="00893878"/>
    <w:rsid w:val="008D20A4"/>
    <w:rsid w:val="008F7617"/>
    <w:rsid w:val="00905465"/>
    <w:rsid w:val="00907E9B"/>
    <w:rsid w:val="009454DD"/>
    <w:rsid w:val="00987425"/>
    <w:rsid w:val="009C3680"/>
    <w:rsid w:val="009E02FA"/>
    <w:rsid w:val="00A05FB9"/>
    <w:rsid w:val="00A2152D"/>
    <w:rsid w:val="00A81D37"/>
    <w:rsid w:val="00A94D75"/>
    <w:rsid w:val="00AA093A"/>
    <w:rsid w:val="00AB1DCD"/>
    <w:rsid w:val="00AB3A7D"/>
    <w:rsid w:val="00AC3A7C"/>
    <w:rsid w:val="00AF5311"/>
    <w:rsid w:val="00B00C44"/>
    <w:rsid w:val="00B078DD"/>
    <w:rsid w:val="00B23CCB"/>
    <w:rsid w:val="00B2480F"/>
    <w:rsid w:val="00B31C8D"/>
    <w:rsid w:val="00B41504"/>
    <w:rsid w:val="00B53E04"/>
    <w:rsid w:val="00B601B5"/>
    <w:rsid w:val="00B66B84"/>
    <w:rsid w:val="00BA200D"/>
    <w:rsid w:val="00BA4FEB"/>
    <w:rsid w:val="00BA7B1E"/>
    <w:rsid w:val="00BB3853"/>
    <w:rsid w:val="00BC4B92"/>
    <w:rsid w:val="00BC572E"/>
    <w:rsid w:val="00C20C0F"/>
    <w:rsid w:val="00C25DB0"/>
    <w:rsid w:val="00C434E4"/>
    <w:rsid w:val="00C52449"/>
    <w:rsid w:val="00C70DC2"/>
    <w:rsid w:val="00C820DD"/>
    <w:rsid w:val="00C85FE0"/>
    <w:rsid w:val="00CA244B"/>
    <w:rsid w:val="00CB10DC"/>
    <w:rsid w:val="00CB4885"/>
    <w:rsid w:val="00CC531B"/>
    <w:rsid w:val="00CC7962"/>
    <w:rsid w:val="00CD53E6"/>
    <w:rsid w:val="00CE5D43"/>
    <w:rsid w:val="00CF5CAE"/>
    <w:rsid w:val="00CF5FA4"/>
    <w:rsid w:val="00D0232C"/>
    <w:rsid w:val="00D06037"/>
    <w:rsid w:val="00D22191"/>
    <w:rsid w:val="00D238D3"/>
    <w:rsid w:val="00D54B8C"/>
    <w:rsid w:val="00D604D1"/>
    <w:rsid w:val="00D66ECA"/>
    <w:rsid w:val="00D75F9C"/>
    <w:rsid w:val="00D92278"/>
    <w:rsid w:val="00DB345B"/>
    <w:rsid w:val="00DC1B38"/>
    <w:rsid w:val="00DC6A6E"/>
    <w:rsid w:val="00DF47A6"/>
    <w:rsid w:val="00E00AC4"/>
    <w:rsid w:val="00E26D3A"/>
    <w:rsid w:val="00E479C3"/>
    <w:rsid w:val="00E81B63"/>
    <w:rsid w:val="00E8668B"/>
    <w:rsid w:val="00ED33E8"/>
    <w:rsid w:val="00EF62F9"/>
    <w:rsid w:val="00EF7E23"/>
    <w:rsid w:val="00F30F5E"/>
    <w:rsid w:val="00F47801"/>
    <w:rsid w:val="00F503DF"/>
    <w:rsid w:val="00F548DA"/>
    <w:rsid w:val="00F64752"/>
    <w:rsid w:val="00F868EA"/>
    <w:rsid w:val="00F96DAA"/>
    <w:rsid w:val="00FB0C3E"/>
    <w:rsid w:val="00FC0536"/>
    <w:rsid w:val="00FC5966"/>
    <w:rsid w:val="00FE3F26"/>
    <w:rsid w:val="00FF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B80B98"/>
  <w15:chartTrackingRefBased/>
  <w15:docId w15:val="{85485AD4-7DDA-48D0-B102-2B843BBC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4E1CBC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rsid w:val="00CF5FA4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0">
    <w:name w:val="heading 2"/>
    <w:basedOn w:val="a1"/>
    <w:next w:val="a1"/>
    <w:link w:val="21"/>
    <w:uiPriority w:val="9"/>
    <w:semiHidden/>
    <w:unhideWhenUsed/>
    <w:rsid w:val="007A5A7E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30">
    <w:name w:val="heading 3"/>
    <w:basedOn w:val="a1"/>
    <w:link w:val="31"/>
    <w:uiPriority w:val="9"/>
    <w:qFormat/>
    <w:rsid w:val="00D922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qFormat/>
    <w:rsid w:val="00CB4885"/>
    <w:pPr>
      <w:ind w:left="720"/>
      <w:contextualSpacing/>
    </w:pPr>
  </w:style>
  <w:style w:type="paragraph" w:styleId="a7">
    <w:name w:val="header"/>
    <w:basedOn w:val="a1"/>
    <w:link w:val="a8"/>
    <w:uiPriority w:val="99"/>
    <w:unhideWhenUsed/>
    <w:rsid w:val="006445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6445C3"/>
  </w:style>
  <w:style w:type="paragraph" w:styleId="a9">
    <w:name w:val="footer"/>
    <w:basedOn w:val="a1"/>
    <w:link w:val="aa"/>
    <w:uiPriority w:val="99"/>
    <w:unhideWhenUsed/>
    <w:rsid w:val="006445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6445C3"/>
  </w:style>
  <w:style w:type="paragraph" w:customStyle="1" w:styleId="1-">
    <w:name w:val="Заголовок 1-го уровня"/>
    <w:basedOn w:val="1"/>
    <w:link w:val="1-0"/>
    <w:qFormat/>
    <w:rsid w:val="003B5B07"/>
    <w:pPr>
      <w:pageBreakBefore/>
      <w:tabs>
        <w:tab w:val="left" w:pos="567"/>
      </w:tabs>
      <w:spacing w:after="240" w:line="360" w:lineRule="auto"/>
      <w:jc w:val="center"/>
    </w:pPr>
    <w:rPr>
      <w:rFonts w:eastAsia="Calibri"/>
      <w:b/>
      <w:caps/>
      <w:color w:val="000000"/>
      <w:sz w:val="28"/>
      <w:szCs w:val="28"/>
    </w:rPr>
  </w:style>
  <w:style w:type="paragraph" w:customStyle="1" w:styleId="2-">
    <w:name w:val="Заголовок 2-го уровня"/>
    <w:basedOn w:val="1-"/>
    <w:link w:val="2-0"/>
    <w:qFormat/>
    <w:rsid w:val="004E1CBC"/>
    <w:pPr>
      <w:suppressAutoHyphens/>
      <w:jc w:val="left"/>
    </w:pPr>
    <w:rPr>
      <w:sz w:val="24"/>
    </w:rPr>
  </w:style>
  <w:style w:type="character" w:customStyle="1" w:styleId="1-0">
    <w:name w:val="Заголовок 1-го уровня Знак"/>
    <w:link w:val="1-"/>
    <w:rsid w:val="003B5B07"/>
    <w:rPr>
      <w:rFonts w:ascii="Calibri Light" w:hAnsi="Calibri Light"/>
      <w:b/>
      <w:caps/>
      <w:color w:val="000000"/>
      <w:sz w:val="28"/>
      <w:szCs w:val="28"/>
      <w:lang w:eastAsia="en-US"/>
    </w:rPr>
  </w:style>
  <w:style w:type="paragraph" w:customStyle="1" w:styleId="3-">
    <w:name w:val="Заголовок 3-го уровня"/>
    <w:basedOn w:val="1-"/>
    <w:link w:val="3-0"/>
    <w:qFormat/>
    <w:rsid w:val="004E1CBC"/>
    <w:pPr>
      <w:suppressAutoHyphens/>
      <w:jc w:val="left"/>
    </w:pPr>
    <w:rPr>
      <w:sz w:val="20"/>
    </w:rPr>
  </w:style>
  <w:style w:type="character" w:customStyle="1" w:styleId="2-0">
    <w:name w:val="Заголовок 2-го уровня Знак"/>
    <w:link w:val="2-"/>
    <w:rsid w:val="004E1CBC"/>
    <w:rPr>
      <w:rFonts w:ascii="Calibri Light" w:eastAsia="Calibri" w:hAnsi="Calibri Light" w:cs="Times New Roman"/>
      <w:b/>
      <w:caps/>
      <w:color w:val="000000"/>
      <w:sz w:val="24"/>
      <w:szCs w:val="28"/>
    </w:rPr>
  </w:style>
  <w:style w:type="character" w:styleId="HTML">
    <w:name w:val="HTML Definition"/>
    <w:uiPriority w:val="99"/>
    <w:unhideWhenUsed/>
    <w:rsid w:val="00F868EA"/>
    <w:rPr>
      <w:i/>
      <w:iCs/>
    </w:rPr>
  </w:style>
  <w:style w:type="character" w:customStyle="1" w:styleId="3-0">
    <w:name w:val="Заголовок 3-го уровня Знак"/>
    <w:link w:val="3-"/>
    <w:rsid w:val="004E1CBC"/>
    <w:rPr>
      <w:rFonts w:ascii="Calibri Light" w:eastAsia="Calibri" w:hAnsi="Calibri Light" w:cs="Times New Roman"/>
      <w:b/>
      <w:caps/>
      <w:color w:val="000000"/>
      <w:sz w:val="20"/>
      <w:szCs w:val="28"/>
    </w:rPr>
  </w:style>
  <w:style w:type="paragraph" w:styleId="ab">
    <w:name w:val="Bibliography"/>
    <w:basedOn w:val="a1"/>
    <w:next w:val="a1"/>
    <w:link w:val="ac"/>
    <w:uiPriority w:val="37"/>
    <w:unhideWhenUsed/>
    <w:rsid w:val="00F868EA"/>
  </w:style>
  <w:style w:type="paragraph" w:styleId="ad">
    <w:name w:val="Body Text"/>
    <w:basedOn w:val="a1"/>
    <w:link w:val="ae"/>
    <w:uiPriority w:val="99"/>
    <w:unhideWhenUsed/>
    <w:qFormat/>
    <w:rsid w:val="00F868EA"/>
    <w:pPr>
      <w:spacing w:after="120" w:line="360" w:lineRule="auto"/>
      <w:ind w:firstLine="851"/>
      <w:jc w:val="both"/>
    </w:pPr>
    <w:rPr>
      <w:sz w:val="24"/>
    </w:rPr>
  </w:style>
  <w:style w:type="character" w:customStyle="1" w:styleId="ae">
    <w:name w:val="Основной текст Знак"/>
    <w:link w:val="ad"/>
    <w:uiPriority w:val="99"/>
    <w:rsid w:val="00F868EA"/>
    <w:rPr>
      <w:sz w:val="24"/>
    </w:rPr>
  </w:style>
  <w:style w:type="paragraph" w:customStyle="1" w:styleId="af">
    <w:name w:val="Определение"/>
    <w:link w:val="af0"/>
    <w:qFormat/>
    <w:rsid w:val="00F868EA"/>
    <w:pPr>
      <w:spacing w:after="120" w:line="360" w:lineRule="auto"/>
    </w:pPr>
    <w:rPr>
      <w:i/>
      <w:sz w:val="24"/>
      <w:szCs w:val="22"/>
      <w:lang w:eastAsia="en-US"/>
    </w:rPr>
  </w:style>
  <w:style w:type="paragraph" w:customStyle="1" w:styleId="af1">
    <w:name w:val="Примечание"/>
    <w:basedOn w:val="a1"/>
    <w:link w:val="af2"/>
    <w:qFormat/>
    <w:rsid w:val="00F868EA"/>
    <w:pPr>
      <w:tabs>
        <w:tab w:val="left" w:pos="567"/>
      </w:tabs>
      <w:spacing w:after="240" w:line="240" w:lineRule="auto"/>
      <w:ind w:firstLine="851"/>
    </w:pPr>
    <w:rPr>
      <w:i/>
      <w:sz w:val="20"/>
      <w:szCs w:val="28"/>
    </w:rPr>
  </w:style>
  <w:style w:type="character" w:customStyle="1" w:styleId="ac">
    <w:name w:val="Список литературы Знак"/>
    <w:basedOn w:val="a2"/>
    <w:link w:val="ab"/>
    <w:uiPriority w:val="37"/>
    <w:rsid w:val="00F868EA"/>
  </w:style>
  <w:style w:type="character" w:customStyle="1" w:styleId="af0">
    <w:name w:val="Определение Знак"/>
    <w:link w:val="af"/>
    <w:rsid w:val="00F868EA"/>
    <w:rPr>
      <w:i/>
      <w:sz w:val="24"/>
    </w:rPr>
  </w:style>
  <w:style w:type="paragraph" w:customStyle="1" w:styleId="af3">
    <w:name w:val="Название таблицы"/>
    <w:link w:val="af4"/>
    <w:qFormat/>
    <w:rsid w:val="00F868EA"/>
    <w:pPr>
      <w:suppressAutoHyphens/>
    </w:pPr>
    <w:rPr>
      <w:b/>
      <w:i/>
      <w:szCs w:val="28"/>
      <w:lang w:eastAsia="en-US"/>
    </w:rPr>
  </w:style>
  <w:style w:type="character" w:customStyle="1" w:styleId="af2">
    <w:name w:val="Примечание Знак"/>
    <w:link w:val="af1"/>
    <w:rsid w:val="00F868EA"/>
    <w:rPr>
      <w:rFonts w:eastAsia="Calibri"/>
      <w:i/>
      <w:sz w:val="20"/>
      <w:szCs w:val="28"/>
    </w:rPr>
  </w:style>
  <w:style w:type="paragraph" w:customStyle="1" w:styleId="af5">
    <w:name w:val="Название рисунка"/>
    <w:basedOn w:val="af3"/>
    <w:link w:val="af6"/>
    <w:qFormat/>
    <w:rsid w:val="00F868EA"/>
    <w:pPr>
      <w:jc w:val="center"/>
    </w:pPr>
    <w:rPr>
      <w:b w:val="0"/>
    </w:rPr>
  </w:style>
  <w:style w:type="character" w:customStyle="1" w:styleId="af4">
    <w:name w:val="Название таблицы Знак"/>
    <w:link w:val="af3"/>
    <w:rsid w:val="00F868EA"/>
    <w:rPr>
      <w:rFonts w:eastAsia="Calibri"/>
      <w:b/>
      <w:i/>
      <w:sz w:val="20"/>
      <w:szCs w:val="28"/>
    </w:rPr>
  </w:style>
  <w:style w:type="paragraph" w:customStyle="1" w:styleId="af7">
    <w:name w:val="Формула"/>
    <w:link w:val="af8"/>
    <w:qFormat/>
    <w:rsid w:val="00F868EA"/>
    <w:pPr>
      <w:spacing w:before="120" w:after="240"/>
      <w:ind w:firstLine="1418"/>
    </w:pPr>
    <w:rPr>
      <w:i/>
      <w:sz w:val="24"/>
      <w:szCs w:val="28"/>
      <w:lang w:eastAsia="en-US"/>
    </w:rPr>
  </w:style>
  <w:style w:type="character" w:customStyle="1" w:styleId="af6">
    <w:name w:val="Название рисунка Знак"/>
    <w:link w:val="af5"/>
    <w:rsid w:val="00F868EA"/>
    <w:rPr>
      <w:rFonts w:eastAsia="Calibri"/>
      <w:b w:val="0"/>
      <w:i/>
      <w:sz w:val="20"/>
      <w:szCs w:val="28"/>
    </w:rPr>
  </w:style>
  <w:style w:type="paragraph" w:styleId="a0">
    <w:name w:val="List"/>
    <w:basedOn w:val="a1"/>
    <w:link w:val="af9"/>
    <w:uiPriority w:val="99"/>
    <w:unhideWhenUsed/>
    <w:qFormat/>
    <w:rsid w:val="00F868EA"/>
    <w:pPr>
      <w:numPr>
        <w:numId w:val="14"/>
      </w:numPr>
      <w:spacing w:after="120" w:line="360" w:lineRule="auto"/>
      <w:ind w:left="0" w:firstLine="0"/>
      <w:contextualSpacing/>
    </w:pPr>
    <w:rPr>
      <w:sz w:val="24"/>
    </w:rPr>
  </w:style>
  <w:style w:type="character" w:customStyle="1" w:styleId="af8">
    <w:name w:val="Формула Знак"/>
    <w:link w:val="af7"/>
    <w:rsid w:val="00F868EA"/>
    <w:rPr>
      <w:rFonts w:eastAsia="Calibri"/>
      <w:i/>
      <w:sz w:val="24"/>
      <w:szCs w:val="28"/>
    </w:rPr>
  </w:style>
  <w:style w:type="paragraph" w:customStyle="1" w:styleId="afa">
    <w:name w:val="Колонтитул"/>
    <w:basedOn w:val="a0"/>
    <w:link w:val="afb"/>
    <w:qFormat/>
    <w:rsid w:val="00E479C3"/>
    <w:pPr>
      <w:numPr>
        <w:numId w:val="0"/>
      </w:numPr>
      <w:spacing w:after="0" w:line="0" w:lineRule="atLeast"/>
      <w:jc w:val="center"/>
    </w:pPr>
    <w:rPr>
      <w:i/>
      <w:sz w:val="20"/>
    </w:rPr>
  </w:style>
  <w:style w:type="character" w:customStyle="1" w:styleId="af9">
    <w:name w:val="Список Знак"/>
    <w:link w:val="a0"/>
    <w:uiPriority w:val="99"/>
    <w:rsid w:val="00E479C3"/>
    <w:rPr>
      <w:sz w:val="24"/>
    </w:rPr>
  </w:style>
  <w:style w:type="character" w:customStyle="1" w:styleId="afb">
    <w:name w:val="Колонтитул Знак"/>
    <w:link w:val="afa"/>
    <w:rsid w:val="00E479C3"/>
    <w:rPr>
      <w:i/>
      <w:sz w:val="20"/>
    </w:rPr>
  </w:style>
  <w:style w:type="table" w:styleId="afc">
    <w:name w:val="Table Grid"/>
    <w:basedOn w:val="a3"/>
    <w:uiPriority w:val="39"/>
    <w:rsid w:val="00CF5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CF5FA4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afd">
    <w:name w:val="TOC Heading"/>
    <w:basedOn w:val="1"/>
    <w:next w:val="a1"/>
    <w:uiPriority w:val="39"/>
    <w:unhideWhenUsed/>
    <w:rsid w:val="00CF5FA4"/>
    <w:pPr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CF5FA4"/>
    <w:pPr>
      <w:spacing w:after="100"/>
    </w:pPr>
  </w:style>
  <w:style w:type="character" w:styleId="afe">
    <w:name w:val="Hyperlink"/>
    <w:uiPriority w:val="99"/>
    <w:unhideWhenUsed/>
    <w:rsid w:val="00CF5FA4"/>
    <w:rPr>
      <w:color w:val="0563C1"/>
      <w:u w:val="single"/>
    </w:rPr>
  </w:style>
  <w:style w:type="character" w:customStyle="1" w:styleId="21">
    <w:name w:val="Заголовок 2 Знак"/>
    <w:link w:val="20"/>
    <w:uiPriority w:val="9"/>
    <w:semiHidden/>
    <w:rsid w:val="007A5A7E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p-programmsitemtimevalue">
    <w:name w:val="p-programms__item__time__value"/>
    <w:basedOn w:val="a2"/>
    <w:rsid w:val="004E1E78"/>
  </w:style>
  <w:style w:type="character" w:customStyle="1" w:styleId="p-programmsitemnamelink">
    <w:name w:val="p-programms__item__name__link"/>
    <w:basedOn w:val="a2"/>
    <w:rsid w:val="004E1E78"/>
  </w:style>
  <w:style w:type="paragraph" w:styleId="aff">
    <w:name w:val="Normal (Web)"/>
    <w:basedOn w:val="a1"/>
    <w:link w:val="aff0"/>
    <w:unhideWhenUsed/>
    <w:rsid w:val="00026C8F"/>
    <w:rPr>
      <w:rFonts w:ascii="Times New Roman" w:hAnsi="Times New Roman"/>
      <w:sz w:val="24"/>
      <w:szCs w:val="24"/>
    </w:rPr>
  </w:style>
  <w:style w:type="character" w:styleId="aff1">
    <w:name w:val="Placeholder Text"/>
    <w:uiPriority w:val="99"/>
    <w:semiHidden/>
    <w:rsid w:val="00572658"/>
    <w:rPr>
      <w:color w:val="808080"/>
    </w:rPr>
  </w:style>
  <w:style w:type="paragraph" w:styleId="aff2">
    <w:name w:val="caption"/>
    <w:basedOn w:val="a1"/>
    <w:next w:val="a1"/>
    <w:uiPriority w:val="35"/>
    <w:unhideWhenUsed/>
    <w:rsid w:val="003B6FB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">
    <w:name w:val="List Bullet"/>
    <w:basedOn w:val="a1"/>
    <w:uiPriority w:val="99"/>
    <w:unhideWhenUsed/>
    <w:rsid w:val="00EF7E23"/>
    <w:pPr>
      <w:numPr>
        <w:numId w:val="4"/>
      </w:numPr>
      <w:contextualSpacing/>
    </w:pPr>
  </w:style>
  <w:style w:type="paragraph" w:styleId="2">
    <w:name w:val="List Bullet 2"/>
    <w:basedOn w:val="a1"/>
    <w:uiPriority w:val="99"/>
    <w:unhideWhenUsed/>
    <w:rsid w:val="00EF7E23"/>
    <w:pPr>
      <w:numPr>
        <w:numId w:val="5"/>
      </w:numPr>
      <w:contextualSpacing/>
    </w:pPr>
  </w:style>
  <w:style w:type="paragraph" w:styleId="3">
    <w:name w:val="List Bullet 3"/>
    <w:basedOn w:val="a1"/>
    <w:uiPriority w:val="99"/>
    <w:unhideWhenUsed/>
    <w:rsid w:val="00EF7E23"/>
    <w:pPr>
      <w:numPr>
        <w:numId w:val="6"/>
      </w:numPr>
      <w:contextualSpacing/>
    </w:pPr>
  </w:style>
  <w:style w:type="paragraph" w:styleId="4">
    <w:name w:val="List Bullet 4"/>
    <w:basedOn w:val="a1"/>
    <w:uiPriority w:val="99"/>
    <w:unhideWhenUsed/>
    <w:rsid w:val="00EF7E23"/>
    <w:pPr>
      <w:numPr>
        <w:numId w:val="7"/>
      </w:numPr>
      <w:contextualSpacing/>
    </w:pPr>
  </w:style>
  <w:style w:type="character" w:styleId="aff3">
    <w:name w:val="Strong"/>
    <w:uiPriority w:val="22"/>
    <w:rsid w:val="00B2480F"/>
    <w:rPr>
      <w:b/>
      <w:bCs/>
    </w:rPr>
  </w:style>
  <w:style w:type="character" w:customStyle="1" w:styleId="text-default">
    <w:name w:val="text-default"/>
    <w:basedOn w:val="a2"/>
    <w:rsid w:val="00B2480F"/>
  </w:style>
  <w:style w:type="paragraph" w:styleId="HTML0">
    <w:name w:val="HTML Preformatted"/>
    <w:basedOn w:val="a1"/>
    <w:link w:val="HTML1"/>
    <w:uiPriority w:val="99"/>
    <w:semiHidden/>
    <w:unhideWhenUsed/>
    <w:rsid w:val="00D06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D06037"/>
    <w:rPr>
      <w:rFonts w:ascii="Courier New" w:eastAsia="Times New Roman" w:hAnsi="Courier New" w:cs="Courier New"/>
    </w:rPr>
  </w:style>
  <w:style w:type="character" w:customStyle="1" w:styleId="31">
    <w:name w:val="Заголовок 3 Знак"/>
    <w:basedOn w:val="a2"/>
    <w:link w:val="30"/>
    <w:uiPriority w:val="9"/>
    <w:rsid w:val="00D92278"/>
    <w:rPr>
      <w:rFonts w:ascii="Times New Roman" w:eastAsia="Times New Roman" w:hAnsi="Times New Roman"/>
      <w:b/>
      <w:bCs/>
      <w:sz w:val="27"/>
      <w:szCs w:val="27"/>
    </w:rPr>
  </w:style>
  <w:style w:type="paragraph" w:customStyle="1" w:styleId="Default">
    <w:name w:val="Default"/>
    <w:rsid w:val="009C3680"/>
    <w:rPr>
      <w:rFonts w:ascii="Times New Roman" w:eastAsia="Times New Roman" w:hAnsi="Times New Roman"/>
      <w:color w:val="000000"/>
      <w:sz w:val="24"/>
    </w:rPr>
  </w:style>
  <w:style w:type="character" w:customStyle="1" w:styleId="a6">
    <w:name w:val="Абзац списка Знак"/>
    <w:basedOn w:val="a2"/>
    <w:link w:val="a5"/>
    <w:rsid w:val="009C3680"/>
    <w:rPr>
      <w:sz w:val="22"/>
      <w:szCs w:val="22"/>
      <w:lang w:eastAsia="en-US"/>
    </w:rPr>
  </w:style>
  <w:style w:type="character" w:customStyle="1" w:styleId="aff0">
    <w:name w:val="Обычный (Интернет) Знак"/>
    <w:basedOn w:val="a2"/>
    <w:link w:val="aff"/>
    <w:rsid w:val="00B41504"/>
    <w:rPr>
      <w:rFonts w:ascii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651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8096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53410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60944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537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8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942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119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942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3156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707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0382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117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116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692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1055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7421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776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3397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96615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2146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0976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7127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74196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11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3597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21548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4789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37500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6949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3082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67867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58626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3177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8528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0698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0316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8594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59039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9493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4701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28134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1732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380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9841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38684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269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9276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90705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1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46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065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704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9948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8191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45673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2377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4446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8153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8318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702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43145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44885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4655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21336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2423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63627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32229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14752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3008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312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277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23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9494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7977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9241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057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4700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661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92780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578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8097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10573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7454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14532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4910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5582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2196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7206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9011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74548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4126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1371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0291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25034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789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30910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9155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40247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13407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07106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9176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50173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18815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9311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004919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07694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5032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1128">
          <w:marLeft w:val="-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207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048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396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95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25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378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165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673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1013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18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87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omework\&#1094;&#1082;\1%20&#1083;&#1072;&#1073;\&#1056;&#1072;&#1073;&#1086;&#1090;&#1072;1_&#1050;&#1080;&#1088;&#1080;&#1083;&#1102;&#1082;%20&#1044;&#1077;&#1085;&#1080;&#1089;%20&#1040;&#1083;&#1077;&#1082;&#1089;&#1077;&#1077;&#1074;&#1080;&#109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423D7-EC32-4E23-ABD9-6AC27191F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Работа1_Кирилюк Денис Алексеевич.dot</Template>
  <TotalTime>1533</TotalTime>
  <Pages>11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Зайцев Артем Павлович</cp:lastModifiedBy>
  <cp:revision>93</cp:revision>
  <dcterms:created xsi:type="dcterms:W3CDTF">2021-02-14T18:59:00Z</dcterms:created>
  <dcterms:modified xsi:type="dcterms:W3CDTF">2023-02-27T13:23:00Z</dcterms:modified>
</cp:coreProperties>
</file>