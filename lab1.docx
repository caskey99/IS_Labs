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A1444" w14:textId="77777777" w:rsidR="005D7A13" w:rsidRPr="007E70EC" w:rsidRDefault="00D75F9C" w:rsidP="007E70EC">
      <w:pPr>
        <w:jc w:val="center"/>
      </w:pPr>
      <w:r w:rsidRPr="00B66B84">
        <w:t>МИНИСТЕРСТВО НАУКИ И ВЫСШЕГО ОБРАЗОВАНИЯ РОССИЙСКОЙ ФЕДЕРАЦИИ</w:t>
      </w:r>
    </w:p>
    <w:p w14:paraId="7C185548" w14:textId="77777777" w:rsidR="00D75F9C" w:rsidRPr="004E1CBC" w:rsidRDefault="00B66B84" w:rsidP="004E1CBC">
      <w:pPr>
        <w:tabs>
          <w:tab w:val="left" w:pos="567"/>
        </w:tabs>
        <w:spacing w:after="240" w:line="360" w:lineRule="auto"/>
        <w:jc w:val="center"/>
        <w:rPr>
          <w:sz w:val="20"/>
          <w:szCs w:val="20"/>
        </w:rPr>
      </w:pPr>
      <w:r w:rsidRPr="004E1CBC">
        <w:rPr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14:paraId="4C8CB087" w14:textId="77777777" w:rsidR="00B66B84" w:rsidRPr="004E1CBC" w:rsidRDefault="00B66B84" w:rsidP="00B66B84">
      <w:pPr>
        <w:tabs>
          <w:tab w:val="left" w:pos="567"/>
        </w:tabs>
        <w:spacing w:after="240" w:line="360" w:lineRule="auto"/>
        <w:jc w:val="center"/>
      </w:pPr>
      <w:r w:rsidRPr="004E1CBC">
        <w:t>«Санкт-Петербургский национальный исследовательский университет информационных технологий, механики и оптики»</w:t>
      </w:r>
    </w:p>
    <w:p w14:paraId="4C5D112B" w14:textId="77777777" w:rsidR="00B66B84" w:rsidRPr="00B66B84" w:rsidRDefault="00B66B84" w:rsidP="00B66B84">
      <w:pPr>
        <w:tabs>
          <w:tab w:val="left" w:pos="567"/>
        </w:tabs>
        <w:spacing w:after="240" w:line="360" w:lineRule="auto"/>
        <w:jc w:val="center"/>
        <w:rPr>
          <w:sz w:val="24"/>
          <w:szCs w:val="24"/>
        </w:rPr>
      </w:pPr>
      <w:r w:rsidRPr="00B66B84">
        <w:rPr>
          <w:sz w:val="24"/>
          <w:szCs w:val="24"/>
        </w:rPr>
        <w:t>Мегафакультет трансляционных информационных технологий</w:t>
      </w:r>
    </w:p>
    <w:p w14:paraId="29688E91" w14:textId="77777777" w:rsidR="004E1CBC" w:rsidRPr="00390AB5" w:rsidRDefault="00B66B84" w:rsidP="00390AB5">
      <w:pPr>
        <w:pStyle w:val="af"/>
        <w:spacing w:line="1200" w:lineRule="auto"/>
        <w:jc w:val="center"/>
        <w:rPr>
          <w:i w:val="0"/>
        </w:rPr>
      </w:pPr>
      <w:r w:rsidRPr="00E479C3">
        <w:rPr>
          <w:i w:val="0"/>
        </w:rPr>
        <w:t>Факультет информационных технологий и программирования</w:t>
      </w:r>
    </w:p>
    <w:p w14:paraId="2B321264" w14:textId="7ECFFCB6" w:rsidR="00B66B84" w:rsidRPr="00B66B84" w:rsidRDefault="005E7C7B" w:rsidP="00B66B84">
      <w:pPr>
        <w:tabs>
          <w:tab w:val="left" w:pos="567"/>
        </w:tabs>
        <w:spacing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Лабораторная работа</w:t>
      </w:r>
      <w:r w:rsidR="00B66B84" w:rsidRPr="00B66B84">
        <w:rPr>
          <w:b/>
          <w:sz w:val="28"/>
          <w:szCs w:val="28"/>
        </w:rPr>
        <w:t xml:space="preserve"> №01</w:t>
      </w:r>
    </w:p>
    <w:p w14:paraId="3AF84545" w14:textId="514535B9" w:rsidR="00CB4885" w:rsidRDefault="00B66B84" w:rsidP="00CB4885">
      <w:pPr>
        <w:tabs>
          <w:tab w:val="left" w:pos="567"/>
        </w:tabs>
        <w:spacing w:after="240" w:line="360" w:lineRule="auto"/>
        <w:jc w:val="center"/>
        <w:rPr>
          <w:b/>
          <w:sz w:val="28"/>
          <w:szCs w:val="28"/>
        </w:rPr>
      </w:pPr>
      <w:r w:rsidRPr="00B66B84">
        <w:rPr>
          <w:b/>
          <w:sz w:val="28"/>
          <w:szCs w:val="28"/>
        </w:rPr>
        <w:t>По дисциплине «</w:t>
      </w:r>
      <w:r w:rsidR="00041079">
        <w:rPr>
          <w:b/>
          <w:sz w:val="28"/>
          <w:szCs w:val="28"/>
        </w:rPr>
        <w:t>Информационная безопасность</w:t>
      </w:r>
      <w:r w:rsidRPr="00B66B84">
        <w:rPr>
          <w:b/>
          <w:sz w:val="28"/>
          <w:szCs w:val="28"/>
        </w:rPr>
        <w:t>»</w:t>
      </w:r>
    </w:p>
    <w:p w14:paraId="02CBEA8F" w14:textId="2A327E23" w:rsidR="00702988" w:rsidRDefault="00041079" w:rsidP="00CB4885">
      <w:pPr>
        <w:tabs>
          <w:tab w:val="left" w:pos="567"/>
        </w:tabs>
        <w:spacing w:after="240" w:line="360" w:lineRule="auto"/>
        <w:jc w:val="center"/>
        <w:rPr>
          <w:b/>
          <w:sz w:val="28"/>
          <w:szCs w:val="28"/>
        </w:rPr>
      </w:pPr>
      <w:bookmarkStart w:id="0" w:name="_Hlk96881049"/>
      <w:r w:rsidRPr="00041079">
        <w:rPr>
          <w:b/>
          <w:sz w:val="28"/>
          <w:szCs w:val="28"/>
        </w:rPr>
        <w:t>Разграничение доступа к папкам, файлам и к разделам реестра в операционных системах Windows</w:t>
      </w:r>
      <w:r>
        <w:rPr>
          <w:b/>
          <w:sz w:val="28"/>
          <w:szCs w:val="28"/>
        </w:rPr>
        <w:t>.</w:t>
      </w:r>
    </w:p>
    <w:bookmarkEnd w:id="0"/>
    <w:p w14:paraId="71FC8817" w14:textId="6D62287C" w:rsidR="00702988" w:rsidRDefault="00CB4885" w:rsidP="004E1CBC">
      <w:pPr>
        <w:tabs>
          <w:tab w:val="left" w:pos="567"/>
        </w:tabs>
        <w:spacing w:after="0" w:line="360" w:lineRule="auto"/>
        <w:ind w:left="5670"/>
        <w:rPr>
          <w:sz w:val="28"/>
          <w:szCs w:val="28"/>
        </w:rPr>
      </w:pPr>
      <w:r>
        <w:rPr>
          <w:sz w:val="28"/>
          <w:szCs w:val="28"/>
        </w:rPr>
        <w:t>Выполнил студент</w:t>
      </w:r>
    </w:p>
    <w:p w14:paraId="742E4EE2" w14:textId="418ED285" w:rsidR="004E1CBC" w:rsidRDefault="00CB4885" w:rsidP="004E1CBC">
      <w:pPr>
        <w:tabs>
          <w:tab w:val="left" w:pos="567"/>
        </w:tabs>
        <w:spacing w:after="0" w:line="360" w:lineRule="auto"/>
        <w:ind w:left="5670"/>
        <w:rPr>
          <w:sz w:val="28"/>
          <w:szCs w:val="28"/>
        </w:rPr>
      </w:pPr>
      <w:r>
        <w:rPr>
          <w:sz w:val="28"/>
          <w:szCs w:val="28"/>
        </w:rPr>
        <w:t>группы №</w:t>
      </w:r>
      <w:r w:rsidR="00702988">
        <w:rPr>
          <w:sz w:val="28"/>
          <w:szCs w:val="28"/>
        </w:rPr>
        <w:t xml:space="preserve"> </w:t>
      </w:r>
      <w:r>
        <w:rPr>
          <w:sz w:val="28"/>
          <w:szCs w:val="28"/>
        </w:rPr>
        <w:t>М3</w:t>
      </w:r>
      <w:r w:rsidR="00041079">
        <w:rPr>
          <w:sz w:val="28"/>
          <w:szCs w:val="28"/>
        </w:rPr>
        <w:t>4</w:t>
      </w:r>
      <w:r>
        <w:rPr>
          <w:sz w:val="28"/>
          <w:szCs w:val="28"/>
        </w:rPr>
        <w:t>08</w:t>
      </w:r>
      <w:r w:rsidR="00455F65">
        <w:rPr>
          <w:sz w:val="28"/>
          <w:szCs w:val="28"/>
        </w:rPr>
        <w:t>1</w:t>
      </w:r>
    </w:p>
    <w:p w14:paraId="374E35C1" w14:textId="641A3CAF" w:rsidR="00702988" w:rsidRDefault="00702988" w:rsidP="00390AB5">
      <w:pPr>
        <w:tabs>
          <w:tab w:val="left" w:pos="567"/>
        </w:tabs>
        <w:spacing w:after="0" w:line="360" w:lineRule="auto"/>
        <w:ind w:left="5670"/>
        <w:rPr>
          <w:sz w:val="28"/>
          <w:szCs w:val="28"/>
        </w:rPr>
      </w:pPr>
      <w:r>
        <w:rPr>
          <w:sz w:val="28"/>
          <w:szCs w:val="28"/>
        </w:rPr>
        <w:t>Зайцев Артем Павлович</w:t>
      </w:r>
    </w:p>
    <w:p w14:paraId="7B4BBAE3" w14:textId="561822CE" w:rsidR="005E7C7B" w:rsidRDefault="005E7C7B" w:rsidP="00390AB5">
      <w:pPr>
        <w:tabs>
          <w:tab w:val="left" w:pos="567"/>
        </w:tabs>
        <w:spacing w:after="0" w:line="360" w:lineRule="auto"/>
        <w:ind w:left="5670"/>
        <w:rPr>
          <w:sz w:val="28"/>
          <w:szCs w:val="28"/>
        </w:rPr>
      </w:pPr>
    </w:p>
    <w:p w14:paraId="76FC1C30" w14:textId="40D25818" w:rsidR="00041079" w:rsidRDefault="00041079" w:rsidP="00390AB5">
      <w:pPr>
        <w:tabs>
          <w:tab w:val="left" w:pos="567"/>
        </w:tabs>
        <w:spacing w:after="0" w:line="360" w:lineRule="auto"/>
        <w:ind w:left="5670"/>
        <w:rPr>
          <w:sz w:val="28"/>
          <w:szCs w:val="28"/>
        </w:rPr>
      </w:pPr>
    </w:p>
    <w:p w14:paraId="608A77E5" w14:textId="77777777" w:rsidR="00041079" w:rsidRDefault="00041079" w:rsidP="00390AB5">
      <w:pPr>
        <w:tabs>
          <w:tab w:val="left" w:pos="567"/>
        </w:tabs>
        <w:spacing w:after="0" w:line="360" w:lineRule="auto"/>
        <w:ind w:left="5670"/>
        <w:rPr>
          <w:sz w:val="28"/>
          <w:szCs w:val="28"/>
        </w:rPr>
      </w:pPr>
    </w:p>
    <w:p w14:paraId="1CC19D46" w14:textId="6FD6CFAE" w:rsidR="004E1CBC" w:rsidRDefault="006445C3" w:rsidP="00184096">
      <w:pPr>
        <w:tabs>
          <w:tab w:val="left" w:pos="567"/>
        </w:tabs>
        <w:spacing w:after="0" w:line="360" w:lineRule="auto"/>
        <w:ind w:left="5670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Pr="00884B4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0ECE26BF" w14:textId="7C188254" w:rsidR="00184096" w:rsidRDefault="00041079" w:rsidP="00184096">
      <w:pPr>
        <w:tabs>
          <w:tab w:val="left" w:pos="567"/>
        </w:tabs>
        <w:spacing w:after="0" w:line="360" w:lineRule="auto"/>
        <w:ind w:left="5670"/>
        <w:rPr>
          <w:sz w:val="28"/>
          <w:szCs w:val="28"/>
        </w:rPr>
      </w:pPr>
      <w:r w:rsidRPr="00041079">
        <w:rPr>
          <w:sz w:val="28"/>
          <w:szCs w:val="28"/>
        </w:rPr>
        <w:t>Едрец Илья Григорьевич</w:t>
      </w:r>
    </w:p>
    <w:p w14:paraId="28667C6D" w14:textId="77777777" w:rsidR="00184096" w:rsidRDefault="00184096" w:rsidP="00184096">
      <w:pPr>
        <w:tabs>
          <w:tab w:val="left" w:pos="567"/>
        </w:tabs>
        <w:spacing w:after="0" w:line="360" w:lineRule="auto"/>
        <w:ind w:left="5670"/>
        <w:rPr>
          <w:sz w:val="28"/>
          <w:szCs w:val="28"/>
        </w:rPr>
      </w:pPr>
    </w:p>
    <w:p w14:paraId="7EC01E96" w14:textId="77777777" w:rsidR="00184096" w:rsidRDefault="00184096" w:rsidP="00184096">
      <w:pPr>
        <w:tabs>
          <w:tab w:val="left" w:pos="567"/>
        </w:tabs>
        <w:spacing w:after="0" w:line="360" w:lineRule="auto"/>
        <w:ind w:left="5670"/>
        <w:rPr>
          <w:sz w:val="28"/>
          <w:szCs w:val="28"/>
        </w:rPr>
      </w:pPr>
    </w:p>
    <w:p w14:paraId="45EC2698" w14:textId="77F68738" w:rsidR="00184096" w:rsidRDefault="00184096" w:rsidP="00702988">
      <w:pPr>
        <w:tabs>
          <w:tab w:val="left" w:pos="567"/>
        </w:tabs>
        <w:spacing w:after="0" w:line="360" w:lineRule="auto"/>
        <w:rPr>
          <w:sz w:val="28"/>
          <w:szCs w:val="28"/>
        </w:rPr>
      </w:pPr>
    </w:p>
    <w:p w14:paraId="47AE6EB9" w14:textId="09DA80F5" w:rsidR="00041079" w:rsidRDefault="00041079" w:rsidP="00702988">
      <w:pPr>
        <w:tabs>
          <w:tab w:val="left" w:pos="567"/>
        </w:tabs>
        <w:spacing w:after="0" w:line="360" w:lineRule="auto"/>
        <w:rPr>
          <w:sz w:val="28"/>
          <w:szCs w:val="28"/>
        </w:rPr>
      </w:pPr>
    </w:p>
    <w:p w14:paraId="20556B38" w14:textId="77777777" w:rsidR="00041079" w:rsidRDefault="00041079" w:rsidP="00702988">
      <w:pPr>
        <w:tabs>
          <w:tab w:val="left" w:pos="567"/>
        </w:tabs>
        <w:spacing w:after="0" w:line="360" w:lineRule="auto"/>
        <w:rPr>
          <w:sz w:val="28"/>
          <w:szCs w:val="28"/>
        </w:rPr>
      </w:pPr>
    </w:p>
    <w:p w14:paraId="0F9169F7" w14:textId="77777777" w:rsidR="007A5A7E" w:rsidRPr="007E70EC" w:rsidRDefault="004E1CBC" w:rsidP="00184096">
      <w:pPr>
        <w:pStyle w:val="ad"/>
        <w:spacing w:after="0"/>
        <w:ind w:firstLine="0"/>
        <w:jc w:val="center"/>
        <w:rPr>
          <w:i/>
        </w:rPr>
      </w:pPr>
      <w:r w:rsidRPr="007E70EC">
        <w:rPr>
          <w:i/>
        </w:rPr>
        <w:t>САНКТ-ПЕТЕРБУРГ</w:t>
      </w:r>
      <w:bookmarkStart w:id="1" w:name="_Toc20767623"/>
    </w:p>
    <w:p w14:paraId="2A583ECC" w14:textId="49603819" w:rsidR="00041079" w:rsidRDefault="00CF5FA4" w:rsidP="00041079">
      <w:pPr>
        <w:pStyle w:val="ad"/>
        <w:spacing w:after="0"/>
        <w:ind w:firstLine="0"/>
        <w:jc w:val="center"/>
        <w:rPr>
          <w:i/>
        </w:rPr>
      </w:pPr>
      <w:r w:rsidRPr="007E70EC">
        <w:rPr>
          <w:i/>
        </w:rPr>
        <w:t>20</w:t>
      </w:r>
      <w:bookmarkEnd w:id="1"/>
      <w:r w:rsidR="00455F65">
        <w:rPr>
          <w:i/>
        </w:rPr>
        <w:t>2</w:t>
      </w:r>
      <w:r w:rsidR="00041079">
        <w:rPr>
          <w:i/>
        </w:rPr>
        <w:t>3</w:t>
      </w:r>
    </w:p>
    <w:p w14:paraId="3539AAA8" w14:textId="77777777" w:rsidR="009C3680" w:rsidRDefault="009C3680" w:rsidP="009C3680">
      <w:pPr>
        <w:pStyle w:val="Default"/>
        <w:rPr>
          <w:sz w:val="22"/>
        </w:rPr>
      </w:pPr>
      <w:r>
        <w:rPr>
          <w:b/>
          <w:sz w:val="22"/>
        </w:rPr>
        <w:lastRenderedPageBreak/>
        <w:t>Задание на лабораторную работу:</w:t>
      </w:r>
    </w:p>
    <w:p w14:paraId="0054B8FD" w14:textId="77777777" w:rsidR="009C3680" w:rsidRDefault="009C3680" w:rsidP="009C3680">
      <w:pPr>
        <w:pStyle w:val="a5"/>
        <w:numPr>
          <w:ilvl w:val="0"/>
          <w:numId w:val="25"/>
        </w:numPr>
        <w:spacing w:after="0" w:line="240" w:lineRule="auto"/>
      </w:pPr>
      <w:r>
        <w:t>Освоить средства разграничения доступа пользователей к папкам:</w:t>
      </w:r>
    </w:p>
    <w:p w14:paraId="4D49801A" w14:textId="77777777" w:rsidR="009C3680" w:rsidRDefault="009C3680" w:rsidP="009C3680">
      <w:pPr>
        <w:pStyle w:val="a5"/>
        <w:numPr>
          <w:ilvl w:val="1"/>
          <w:numId w:val="25"/>
        </w:numPr>
        <w:spacing w:after="0" w:line="240" w:lineRule="auto"/>
        <w:ind w:left="993" w:hanging="633"/>
      </w:pPr>
      <w:r>
        <w:t>Запустить среду виртуализации Oracle Virtual Box (или любую другую) и создать виртуальную машину с ОС Windows 10.</w:t>
      </w:r>
    </w:p>
    <w:p w14:paraId="17C43626" w14:textId="1A12D138" w:rsidR="009C3680" w:rsidRDefault="009C3680" w:rsidP="009C3680">
      <w:pPr>
        <w:pStyle w:val="a5"/>
        <w:numPr>
          <w:ilvl w:val="1"/>
          <w:numId w:val="25"/>
        </w:numPr>
        <w:spacing w:after="0" w:line="240" w:lineRule="auto"/>
        <w:ind w:left="993" w:hanging="633"/>
      </w:pPr>
      <w:r>
        <w:t>Войти в систему под учетной записью Administrator.</w:t>
      </w:r>
    </w:p>
    <w:p w14:paraId="5EF12350" w14:textId="5337A6C7" w:rsidR="00D0232C" w:rsidRDefault="00350D50" w:rsidP="00D0232C">
      <w:pPr>
        <w:pStyle w:val="a5"/>
        <w:spacing w:after="0" w:line="240" w:lineRule="auto"/>
        <w:ind w:left="993"/>
      </w:pPr>
      <w:r>
        <w:rPr>
          <w:noProof/>
        </w:rPr>
        <w:drawing>
          <wp:inline distT="0" distB="0" distL="0" distR="0" wp14:anchorId="19061230" wp14:editId="18F47283">
            <wp:extent cx="4667250" cy="72390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035B" w14:textId="77777777" w:rsidR="009C3680" w:rsidRPr="00D4089D" w:rsidRDefault="009C3680" w:rsidP="009C3680">
      <w:pPr>
        <w:pStyle w:val="a5"/>
        <w:numPr>
          <w:ilvl w:val="1"/>
          <w:numId w:val="25"/>
        </w:numPr>
        <w:spacing w:after="0" w:line="240" w:lineRule="auto"/>
        <w:ind w:left="993" w:hanging="633"/>
        <w:rPr>
          <w:lang w:val="en-US"/>
        </w:rPr>
      </w:pPr>
      <w:r>
        <w:t>Открыть</w:t>
      </w:r>
      <w:r w:rsidRPr="00D4089D">
        <w:rPr>
          <w:lang w:val="en-US"/>
        </w:rPr>
        <w:t xml:space="preserve"> </w:t>
      </w:r>
      <w:r>
        <w:t>список</w:t>
      </w:r>
      <w:r w:rsidRPr="00D4089D">
        <w:rPr>
          <w:lang w:val="en-US"/>
        </w:rPr>
        <w:t xml:space="preserve"> </w:t>
      </w:r>
      <w:r>
        <w:t>зарегистрированных</w:t>
      </w:r>
      <w:r w:rsidRPr="00D4089D">
        <w:rPr>
          <w:lang w:val="en-US"/>
        </w:rPr>
        <w:t xml:space="preserve"> </w:t>
      </w:r>
      <w:r>
        <w:t>пользователей</w:t>
      </w:r>
      <w:r w:rsidRPr="00D4089D">
        <w:rPr>
          <w:lang w:val="en-US"/>
        </w:rPr>
        <w:t xml:space="preserve"> (Control Panel &gt; Administrative Tools &gt; Computer Management &gt; Local Users and Groups &gt; Users).</w:t>
      </w:r>
    </w:p>
    <w:p w14:paraId="7AB392B2" w14:textId="6B1E55D1" w:rsidR="009C3680" w:rsidRDefault="009C3680" w:rsidP="009C3680">
      <w:pPr>
        <w:pStyle w:val="a5"/>
        <w:numPr>
          <w:ilvl w:val="1"/>
          <w:numId w:val="25"/>
        </w:numPr>
        <w:spacing w:after="0" w:line="240" w:lineRule="auto"/>
        <w:ind w:left="993" w:hanging="633"/>
      </w:pPr>
      <w:r>
        <w:t>С помощью команды контекстного меню (New User) создать обычную (без прав администратора) учетную запись с произвольным именем.</w:t>
      </w:r>
    </w:p>
    <w:p w14:paraId="05CF2A71" w14:textId="74208534" w:rsidR="00DC1B38" w:rsidRDefault="00AB1DCD" w:rsidP="00DC1B38">
      <w:pPr>
        <w:pStyle w:val="a5"/>
        <w:spacing w:after="0" w:line="240" w:lineRule="auto"/>
        <w:ind w:left="993"/>
      </w:pPr>
      <w:r>
        <w:rPr>
          <w:noProof/>
        </w:rPr>
        <w:drawing>
          <wp:inline distT="0" distB="0" distL="0" distR="0" wp14:anchorId="1EA31F9E" wp14:editId="7300B076">
            <wp:extent cx="5248275" cy="4667250"/>
            <wp:effectExtent l="0" t="0" r="952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B24B" w14:textId="53F79BE7" w:rsidR="009C3680" w:rsidRDefault="009C3680" w:rsidP="009C3680">
      <w:pPr>
        <w:pStyle w:val="a5"/>
        <w:numPr>
          <w:ilvl w:val="1"/>
          <w:numId w:val="25"/>
        </w:numPr>
        <w:spacing w:after="0" w:line="240" w:lineRule="auto"/>
        <w:ind w:left="993" w:hanging="633"/>
      </w:pPr>
      <w:r>
        <w:t>Открыть список созданных групп (Groups).</w:t>
      </w:r>
    </w:p>
    <w:p w14:paraId="5D24CF26" w14:textId="7EBCB79C" w:rsidR="00DC1B38" w:rsidRDefault="00AB1DCD" w:rsidP="00DC1B38">
      <w:pPr>
        <w:pStyle w:val="a5"/>
        <w:spacing w:after="0" w:line="240" w:lineRule="auto"/>
        <w:ind w:left="993"/>
      </w:pPr>
      <w:r>
        <w:rPr>
          <w:noProof/>
        </w:rPr>
        <w:lastRenderedPageBreak/>
        <w:drawing>
          <wp:inline distT="0" distB="0" distL="0" distR="0" wp14:anchorId="28DCC699" wp14:editId="38BB96DA">
            <wp:extent cx="5629275" cy="4848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DC5C" w14:textId="77777777" w:rsidR="009C3680" w:rsidRDefault="009C3680" w:rsidP="009C3680">
      <w:pPr>
        <w:pStyle w:val="a5"/>
        <w:numPr>
          <w:ilvl w:val="1"/>
          <w:numId w:val="25"/>
        </w:numPr>
        <w:spacing w:after="0" w:line="240" w:lineRule="auto"/>
        <w:ind w:left="993" w:hanging="633"/>
      </w:pPr>
      <w:r>
        <w:t>С помощью команды контекстного меню (New Group) создать новую группу и добавить в нее созданного пользователя.</w:t>
      </w:r>
    </w:p>
    <w:p w14:paraId="30284765" w14:textId="08190956" w:rsidR="00DC1B38" w:rsidRDefault="00AB1DCD" w:rsidP="00DC1B38">
      <w:pPr>
        <w:pStyle w:val="a5"/>
        <w:spacing w:after="0" w:line="240" w:lineRule="auto"/>
        <w:ind w:left="993"/>
      </w:pPr>
      <w:r>
        <w:rPr>
          <w:noProof/>
        </w:rPr>
        <w:lastRenderedPageBreak/>
        <w:drawing>
          <wp:inline distT="0" distB="0" distL="0" distR="0" wp14:anchorId="0ADE2256" wp14:editId="06D7FF42">
            <wp:extent cx="6134100" cy="5067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E456" w14:textId="35AA6A32" w:rsidR="00AB1DCD" w:rsidRDefault="00AB1DCD" w:rsidP="00DC1B38">
      <w:pPr>
        <w:pStyle w:val="a5"/>
        <w:spacing w:after="0" w:line="240" w:lineRule="auto"/>
        <w:ind w:left="993"/>
      </w:pPr>
      <w:r>
        <w:rPr>
          <w:noProof/>
        </w:rPr>
        <w:lastRenderedPageBreak/>
        <w:drawing>
          <wp:inline distT="0" distB="0" distL="0" distR="0" wp14:anchorId="65B8C7A5" wp14:editId="7CCFE9B7">
            <wp:extent cx="4962525" cy="47625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8BDC" w14:textId="6C5C2F5C" w:rsidR="00D66ECA" w:rsidRPr="00350D50" w:rsidRDefault="009C3680" w:rsidP="00A2152D">
      <w:pPr>
        <w:pStyle w:val="a5"/>
        <w:numPr>
          <w:ilvl w:val="1"/>
          <w:numId w:val="25"/>
        </w:numPr>
        <w:spacing w:after="0" w:line="240" w:lineRule="auto"/>
        <w:ind w:left="993" w:hanging="633"/>
      </w:pPr>
      <w:r>
        <w:t>Войти в систему под новой учетной записью.</w:t>
      </w:r>
    </w:p>
    <w:p w14:paraId="7FB0F558" w14:textId="2E4B3E8A" w:rsidR="009C3680" w:rsidRDefault="009C3680" w:rsidP="009C3680">
      <w:pPr>
        <w:pStyle w:val="a5"/>
        <w:numPr>
          <w:ilvl w:val="1"/>
          <w:numId w:val="25"/>
        </w:numPr>
        <w:spacing w:after="0" w:line="240" w:lineRule="auto"/>
        <w:ind w:left="993" w:hanging="633"/>
      </w:pPr>
      <w:r>
        <w:t>Создать на диске C:\ папку, содержащую в себе произвольное количество текстовых файлов, и одну вложенную папку с произвольным количеством текстовых файлов.</w:t>
      </w:r>
    </w:p>
    <w:p w14:paraId="17AAF459" w14:textId="5F14BEBB" w:rsidR="00205055" w:rsidRDefault="00A2152D" w:rsidP="00083E7D">
      <w:pPr>
        <w:spacing w:after="0" w:line="240" w:lineRule="auto"/>
      </w:pPr>
      <w:r>
        <w:rPr>
          <w:noProof/>
        </w:rPr>
        <w:drawing>
          <wp:inline distT="0" distB="0" distL="0" distR="0" wp14:anchorId="39E607CA" wp14:editId="48C5B3E3">
            <wp:extent cx="6334125" cy="1600200"/>
            <wp:effectExtent l="0" t="0" r="952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3AD7" w14:textId="004CCF4D" w:rsidR="009C3680" w:rsidRDefault="009C3680" w:rsidP="009C3680">
      <w:pPr>
        <w:pStyle w:val="a5"/>
        <w:numPr>
          <w:ilvl w:val="1"/>
          <w:numId w:val="25"/>
        </w:numPr>
        <w:spacing w:after="0" w:line="240" w:lineRule="auto"/>
        <w:ind w:left="993" w:hanging="633"/>
      </w:pPr>
      <w:r>
        <w:t>Выполнить команду «Properties» контекстного меню созданной папки.</w:t>
      </w:r>
    </w:p>
    <w:p w14:paraId="1DB97B9D" w14:textId="77777777" w:rsidR="00205055" w:rsidRDefault="00205055" w:rsidP="00205055">
      <w:pPr>
        <w:pStyle w:val="a5"/>
        <w:spacing w:after="0" w:line="240" w:lineRule="auto"/>
        <w:ind w:left="993"/>
      </w:pPr>
    </w:p>
    <w:p w14:paraId="09FB1184" w14:textId="4024EF6A" w:rsidR="009C3680" w:rsidRDefault="009C3680" w:rsidP="009C3680">
      <w:pPr>
        <w:pStyle w:val="a5"/>
        <w:numPr>
          <w:ilvl w:val="1"/>
          <w:numId w:val="25"/>
        </w:numPr>
        <w:spacing w:after="0" w:line="240" w:lineRule="auto"/>
        <w:ind w:left="993" w:hanging="633"/>
      </w:pPr>
      <w:r>
        <w:t>Открыть вкладку «Security» и включить в отчет сведения о субъектах, которым разрешен доступ к папке и о разрешенных для них видах доступа.</w:t>
      </w:r>
    </w:p>
    <w:p w14:paraId="2ADF5B44" w14:textId="77777777" w:rsidR="00A2152D" w:rsidRDefault="00A2152D" w:rsidP="00A2152D">
      <w:pPr>
        <w:pStyle w:val="a5"/>
      </w:pPr>
    </w:p>
    <w:p w14:paraId="64018F32" w14:textId="230820EA" w:rsidR="00A2152D" w:rsidRDefault="00A2152D" w:rsidP="00083E7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95F5D20" wp14:editId="69A89ACA">
            <wp:extent cx="6480175" cy="4399915"/>
            <wp:effectExtent l="0" t="0" r="0" b="63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84B5" w14:textId="77777777" w:rsidR="00083E7D" w:rsidRDefault="00083E7D" w:rsidP="00083E7D">
      <w:pPr>
        <w:spacing w:after="0" w:line="240" w:lineRule="auto"/>
      </w:pPr>
    </w:p>
    <w:p w14:paraId="7FDBAC66" w14:textId="08D1AB99" w:rsidR="009C3680" w:rsidRDefault="009C3680" w:rsidP="009C3680">
      <w:pPr>
        <w:pStyle w:val="a5"/>
        <w:numPr>
          <w:ilvl w:val="1"/>
          <w:numId w:val="25"/>
        </w:numPr>
        <w:spacing w:after="0" w:line="240" w:lineRule="auto"/>
        <w:ind w:left="993" w:hanging="633"/>
      </w:pPr>
      <w:r>
        <w:t>С помощью кнопки «Advanced» открыть окно дополнительных параметров безопасности папки (вкладка «Permissions»).</w:t>
      </w:r>
    </w:p>
    <w:p w14:paraId="6EB0CD3E" w14:textId="7866C31B" w:rsidR="005C09C2" w:rsidRDefault="005C09C2" w:rsidP="00083E7D">
      <w:pPr>
        <w:spacing w:after="0" w:line="240" w:lineRule="auto"/>
      </w:pPr>
      <w:r>
        <w:rPr>
          <w:noProof/>
        </w:rPr>
        <w:drawing>
          <wp:inline distT="0" distB="0" distL="0" distR="0" wp14:anchorId="797EB2BB" wp14:editId="0C9BB143">
            <wp:extent cx="3467100" cy="723900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DB39" w14:textId="77777777" w:rsidR="00083E7D" w:rsidRDefault="00083E7D" w:rsidP="00083E7D">
      <w:pPr>
        <w:spacing w:after="0" w:line="240" w:lineRule="auto"/>
      </w:pPr>
    </w:p>
    <w:p w14:paraId="2971AEC8" w14:textId="561AB4BC" w:rsidR="009C3680" w:rsidRDefault="009C3680" w:rsidP="009C3680">
      <w:pPr>
        <w:pStyle w:val="a5"/>
        <w:numPr>
          <w:ilvl w:val="1"/>
          <w:numId w:val="25"/>
        </w:numPr>
        <w:spacing w:after="0" w:line="240" w:lineRule="auto"/>
        <w:ind w:left="993" w:hanging="633"/>
      </w:pPr>
      <w:r>
        <w:t>Включить в отчет сведения о полном наборе прав доступа к папке для каждого из имеющихся в списке субъектов.</w:t>
      </w:r>
    </w:p>
    <w:p w14:paraId="59946B69" w14:textId="7543A515" w:rsidR="005C09C2" w:rsidRDefault="005C09C2" w:rsidP="00083E7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5E6265E" wp14:editId="70046FD8">
            <wp:extent cx="4933950" cy="390525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FAF5" w14:textId="77777777" w:rsidR="005C09C2" w:rsidRDefault="005C09C2" w:rsidP="005C09C2">
      <w:pPr>
        <w:pStyle w:val="a5"/>
        <w:spacing w:after="0" w:line="240" w:lineRule="auto"/>
        <w:ind w:left="993"/>
      </w:pPr>
    </w:p>
    <w:p w14:paraId="1209B641" w14:textId="6F486B3B" w:rsidR="005C09C2" w:rsidRDefault="005C09C2" w:rsidP="00083E7D">
      <w:pPr>
        <w:spacing w:after="0" w:line="240" w:lineRule="auto"/>
      </w:pPr>
      <w:r>
        <w:rPr>
          <w:noProof/>
        </w:rPr>
        <w:drawing>
          <wp:inline distT="0" distB="0" distL="0" distR="0" wp14:anchorId="64C1197E" wp14:editId="5EFBDF4C">
            <wp:extent cx="4391025" cy="3362325"/>
            <wp:effectExtent l="0" t="0" r="9525" b="952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BBA8" w14:textId="1C579093" w:rsidR="005C09C2" w:rsidRDefault="005C09C2" w:rsidP="00083E7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69799B7" wp14:editId="1E78D386">
            <wp:extent cx="5991225" cy="3819525"/>
            <wp:effectExtent l="0" t="0" r="9525" b="952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2986" w14:textId="77777777" w:rsidR="005C09C2" w:rsidRDefault="005C09C2" w:rsidP="005C09C2">
      <w:pPr>
        <w:pStyle w:val="a5"/>
        <w:spacing w:after="0" w:line="240" w:lineRule="auto"/>
        <w:ind w:left="993"/>
      </w:pPr>
    </w:p>
    <w:p w14:paraId="74952220" w14:textId="1789A660" w:rsidR="005C09C2" w:rsidRDefault="005C09C2" w:rsidP="00083E7D">
      <w:pPr>
        <w:spacing w:after="0" w:line="240" w:lineRule="auto"/>
      </w:pPr>
      <w:r>
        <w:rPr>
          <w:noProof/>
        </w:rPr>
        <w:drawing>
          <wp:inline distT="0" distB="0" distL="0" distR="0" wp14:anchorId="5D1F58DF" wp14:editId="16A1561B">
            <wp:extent cx="5295900" cy="3505200"/>
            <wp:effectExtent l="0" t="0" r="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7630" w14:textId="77777777" w:rsidR="00083E7D" w:rsidRDefault="00083E7D" w:rsidP="00083E7D">
      <w:pPr>
        <w:spacing w:after="0" w:line="240" w:lineRule="auto"/>
      </w:pPr>
    </w:p>
    <w:p w14:paraId="094AED86" w14:textId="6C5CDF29" w:rsidR="009C3680" w:rsidRDefault="009C3680" w:rsidP="009C3680">
      <w:pPr>
        <w:pStyle w:val="a5"/>
        <w:numPr>
          <w:ilvl w:val="1"/>
          <w:numId w:val="25"/>
        </w:numPr>
        <w:spacing w:after="0" w:line="240" w:lineRule="auto"/>
        <w:ind w:left="993" w:hanging="633"/>
      </w:pPr>
      <w:r>
        <w:t>Открыть вкладку «Owner», включить в отчет сведения о владельце папки и о возможности его изменения обычным пользователем.</w:t>
      </w:r>
    </w:p>
    <w:p w14:paraId="41EA1969" w14:textId="2D4D7180" w:rsidR="005C09C2" w:rsidRDefault="005C09C2" w:rsidP="00083E7D">
      <w:pPr>
        <w:spacing w:after="0" w:line="240" w:lineRule="auto"/>
        <w:ind w:left="360"/>
      </w:pPr>
      <w:r>
        <w:rPr>
          <w:noProof/>
        </w:rPr>
        <w:drawing>
          <wp:inline distT="0" distB="0" distL="0" distR="0" wp14:anchorId="2E905C68" wp14:editId="7335DF84">
            <wp:extent cx="3267075" cy="4762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0C80" w14:textId="42D44B8A" w:rsidR="00083E7D" w:rsidRDefault="00083E7D" w:rsidP="00083E7D">
      <w:pPr>
        <w:spacing w:after="0" w:line="240" w:lineRule="auto"/>
        <w:ind w:left="360"/>
      </w:pPr>
    </w:p>
    <w:p w14:paraId="6562BA15" w14:textId="77777777" w:rsidR="00083E7D" w:rsidRDefault="00083E7D" w:rsidP="00083E7D">
      <w:pPr>
        <w:spacing w:after="0" w:line="240" w:lineRule="auto"/>
        <w:ind w:left="360"/>
      </w:pPr>
    </w:p>
    <w:p w14:paraId="1A86F05E" w14:textId="763EBF59" w:rsidR="009C3680" w:rsidRDefault="009C3680" w:rsidP="009C3680">
      <w:pPr>
        <w:pStyle w:val="a5"/>
        <w:numPr>
          <w:ilvl w:val="1"/>
          <w:numId w:val="25"/>
        </w:numPr>
        <w:spacing w:after="0" w:line="240" w:lineRule="auto"/>
        <w:ind w:left="993" w:hanging="633"/>
      </w:pPr>
      <w:r>
        <w:t>Закрыть окно дополнительных параметров безопасности и с помощью кнопки «Add» открыть окно выбора пользователя или группы.</w:t>
      </w:r>
    </w:p>
    <w:p w14:paraId="603FBDBB" w14:textId="100DDAC6" w:rsidR="005C09C2" w:rsidRDefault="005C09C2" w:rsidP="00083E7D">
      <w:pPr>
        <w:spacing w:after="0" w:line="240" w:lineRule="auto"/>
        <w:ind w:left="360"/>
      </w:pPr>
      <w:r>
        <w:rPr>
          <w:noProof/>
        </w:rPr>
        <w:lastRenderedPageBreak/>
        <w:drawing>
          <wp:inline distT="0" distB="0" distL="0" distR="0" wp14:anchorId="2352B3ED" wp14:editId="67A5B717">
            <wp:extent cx="6480175" cy="4220845"/>
            <wp:effectExtent l="0" t="0" r="0" b="8255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9EF7" w14:textId="77777777" w:rsidR="00C434E4" w:rsidRDefault="00C434E4" w:rsidP="00083E7D">
      <w:pPr>
        <w:spacing w:after="0" w:line="240" w:lineRule="auto"/>
        <w:ind w:left="360"/>
      </w:pPr>
    </w:p>
    <w:p w14:paraId="45C012F3" w14:textId="5B6DE40A" w:rsidR="009C3680" w:rsidRDefault="009C3680" w:rsidP="009C3680">
      <w:pPr>
        <w:pStyle w:val="a5"/>
        <w:numPr>
          <w:ilvl w:val="1"/>
          <w:numId w:val="25"/>
        </w:numPr>
        <w:spacing w:after="0" w:line="240" w:lineRule="auto"/>
        <w:ind w:left="993" w:hanging="633"/>
      </w:pPr>
      <w:r>
        <w:t>С помощью кнопки «Advanced» открыть список зарегистрированных пользователей и групп. Ввести имя созданного пользователя и нажать кнопку «Check names», а затем «Ok».</w:t>
      </w:r>
    </w:p>
    <w:p w14:paraId="21D2490C" w14:textId="47D0986C" w:rsidR="005C09C2" w:rsidRDefault="005C09C2" w:rsidP="00083E7D">
      <w:pPr>
        <w:spacing w:after="0" w:line="240" w:lineRule="auto"/>
        <w:ind w:left="360"/>
      </w:pPr>
      <w:r>
        <w:rPr>
          <w:noProof/>
        </w:rPr>
        <w:drawing>
          <wp:inline distT="0" distB="0" distL="0" distR="0" wp14:anchorId="0532CB20" wp14:editId="08A74FB7">
            <wp:extent cx="4343400" cy="2400300"/>
            <wp:effectExtent l="0" t="0" r="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487E" w14:textId="77777777" w:rsidR="00C434E4" w:rsidRDefault="00C434E4" w:rsidP="00083E7D">
      <w:pPr>
        <w:spacing w:after="0" w:line="240" w:lineRule="auto"/>
        <w:ind w:left="360"/>
      </w:pPr>
    </w:p>
    <w:p w14:paraId="74A3D515" w14:textId="33DFB22F" w:rsidR="009C3680" w:rsidRDefault="009C3680" w:rsidP="009C3680">
      <w:pPr>
        <w:pStyle w:val="a5"/>
        <w:numPr>
          <w:ilvl w:val="1"/>
          <w:numId w:val="25"/>
        </w:numPr>
        <w:spacing w:after="0" w:line="240" w:lineRule="auto"/>
        <w:ind w:left="993" w:hanging="633"/>
      </w:pPr>
      <w:r>
        <w:t>Назначить пользователю права на полный доступ к созданной папке.</w:t>
      </w:r>
    </w:p>
    <w:p w14:paraId="27C37284" w14:textId="1BB42F7F" w:rsidR="005C09C2" w:rsidRDefault="005C09C2" w:rsidP="00C434E4">
      <w:pPr>
        <w:spacing w:after="0" w:line="240" w:lineRule="auto"/>
        <w:ind w:left="360"/>
      </w:pPr>
      <w:r>
        <w:rPr>
          <w:noProof/>
        </w:rPr>
        <w:lastRenderedPageBreak/>
        <w:drawing>
          <wp:inline distT="0" distB="0" distL="0" distR="0" wp14:anchorId="6A8EC9BD" wp14:editId="02DE571E">
            <wp:extent cx="5619750" cy="3114675"/>
            <wp:effectExtent l="0" t="0" r="0" b="9525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290A" w14:textId="77777777" w:rsidR="005C09C2" w:rsidRDefault="005C09C2" w:rsidP="005C09C2">
      <w:pPr>
        <w:pStyle w:val="a5"/>
        <w:spacing w:after="0" w:line="240" w:lineRule="auto"/>
        <w:ind w:left="993"/>
      </w:pPr>
    </w:p>
    <w:p w14:paraId="4C327A8B" w14:textId="72E4C9FA" w:rsidR="009C3680" w:rsidRDefault="009C3680" w:rsidP="009C3680">
      <w:pPr>
        <w:pStyle w:val="a5"/>
        <w:numPr>
          <w:ilvl w:val="1"/>
          <w:numId w:val="25"/>
        </w:numPr>
        <w:spacing w:after="0" w:line="240" w:lineRule="auto"/>
        <w:ind w:left="993" w:hanging="633"/>
      </w:pPr>
      <w:r>
        <w:t>Включить в отчет копии экранных форм (скриншоты), использованных при выполнении заданий данного пункта.</w:t>
      </w:r>
    </w:p>
    <w:p w14:paraId="4E256060" w14:textId="1AB6D097" w:rsidR="005C09C2" w:rsidRDefault="005C09C2" w:rsidP="00C434E4">
      <w:pPr>
        <w:spacing w:after="0" w:line="240" w:lineRule="auto"/>
        <w:ind w:left="360"/>
      </w:pPr>
      <w:r>
        <w:rPr>
          <w:noProof/>
        </w:rPr>
        <w:drawing>
          <wp:inline distT="0" distB="0" distL="0" distR="0" wp14:anchorId="726CE946" wp14:editId="1A231EDB">
            <wp:extent cx="6480175" cy="3083560"/>
            <wp:effectExtent l="0" t="0" r="0" b="254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0056" w14:textId="77777777" w:rsidR="009C3680" w:rsidRDefault="009C3680" w:rsidP="009C3680">
      <w:pPr>
        <w:pStyle w:val="a5"/>
        <w:numPr>
          <w:ilvl w:val="1"/>
          <w:numId w:val="25"/>
        </w:numPr>
        <w:spacing w:after="0" w:line="240" w:lineRule="auto"/>
        <w:ind w:left="993" w:hanging="633"/>
      </w:pPr>
      <w:r>
        <w:t>Выполнить задание к защите:</w:t>
      </w:r>
    </w:p>
    <w:p w14:paraId="13DDB4EB" w14:textId="67729478" w:rsidR="009C3680" w:rsidRDefault="009C3680" w:rsidP="009C3680">
      <w:pPr>
        <w:ind w:left="993"/>
      </w:pPr>
      <w:r>
        <w:t>Назначить права доступа к созданной папке таким образом, чтобы созданная группа пользователей имела полный доступ к вложенной папке, но могла лишь просматривать содержимое корневой папки. При этом сам созданный пользователь должен иметь возможность лишь просматривать содержимое вложенной папки.</w:t>
      </w:r>
    </w:p>
    <w:p w14:paraId="31B6BBC0" w14:textId="38D6D381" w:rsidR="00820BDE" w:rsidRDefault="007F6E4C" w:rsidP="008F7617">
      <w:r>
        <w:rPr>
          <w:noProof/>
        </w:rPr>
        <w:lastRenderedPageBreak/>
        <w:drawing>
          <wp:inline distT="0" distB="0" distL="0" distR="0" wp14:anchorId="26DE5633" wp14:editId="12BEB29C">
            <wp:extent cx="6480175" cy="46704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C49F" w14:textId="4A1B0C56" w:rsidR="007F6E4C" w:rsidRDefault="009E02FA" w:rsidP="008F7617">
      <w:r>
        <w:rPr>
          <w:noProof/>
        </w:rPr>
        <w:lastRenderedPageBreak/>
        <w:drawing>
          <wp:inline distT="0" distB="0" distL="0" distR="0" wp14:anchorId="0AB51710" wp14:editId="626ECF73">
            <wp:extent cx="6480175" cy="4648835"/>
            <wp:effectExtent l="0" t="0" r="0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FBEB" w14:textId="7EB5CE35" w:rsidR="008F7617" w:rsidRDefault="008F7617" w:rsidP="008F7617"/>
    <w:p w14:paraId="5B876CA9" w14:textId="77777777" w:rsidR="008F7617" w:rsidRDefault="008F7617" w:rsidP="009C3680">
      <w:pPr>
        <w:ind w:left="993"/>
      </w:pPr>
    </w:p>
    <w:p w14:paraId="3B724E66" w14:textId="77777777" w:rsidR="009C3680" w:rsidRDefault="009C3680" w:rsidP="009C3680">
      <w:pPr>
        <w:ind w:left="900"/>
      </w:pPr>
    </w:p>
    <w:p w14:paraId="2B366D48" w14:textId="77777777" w:rsidR="009C3680" w:rsidRDefault="009C3680" w:rsidP="009C3680">
      <w:pPr>
        <w:pStyle w:val="a5"/>
        <w:numPr>
          <w:ilvl w:val="0"/>
          <w:numId w:val="25"/>
        </w:numPr>
        <w:tabs>
          <w:tab w:val="left" w:pos="900"/>
        </w:tabs>
        <w:spacing w:after="0" w:line="240" w:lineRule="auto"/>
      </w:pPr>
      <w:r>
        <w:t>Освоить средства разграничения доступа пользователей к файлам:</w:t>
      </w:r>
    </w:p>
    <w:p w14:paraId="620B2EE8" w14:textId="77777777" w:rsidR="009C3680" w:rsidRDefault="009C3680" w:rsidP="009C3680">
      <w:pPr>
        <w:pStyle w:val="a5"/>
        <w:numPr>
          <w:ilvl w:val="1"/>
          <w:numId w:val="25"/>
        </w:numPr>
        <w:spacing w:after="0" w:line="240" w:lineRule="auto"/>
        <w:ind w:left="993" w:hanging="633"/>
      </w:pPr>
      <w:r>
        <w:t>Выполнить команду «Properties» контекстного меню файла в созданной папке.</w:t>
      </w:r>
    </w:p>
    <w:p w14:paraId="62136C9F" w14:textId="77777777" w:rsidR="009C3680" w:rsidRDefault="009C3680" w:rsidP="009C3680">
      <w:pPr>
        <w:pStyle w:val="a5"/>
        <w:numPr>
          <w:ilvl w:val="1"/>
          <w:numId w:val="25"/>
        </w:numPr>
        <w:spacing w:after="0" w:line="240" w:lineRule="auto"/>
        <w:ind w:left="993" w:hanging="633"/>
      </w:pPr>
      <w:r>
        <w:t>Повторить все задания п. 1, но применительно не к папке, а к файлу.</w:t>
      </w:r>
    </w:p>
    <w:p w14:paraId="1E3AF0A5" w14:textId="77777777" w:rsidR="009C3680" w:rsidRDefault="009C3680" w:rsidP="009C3680">
      <w:pPr>
        <w:pStyle w:val="a5"/>
        <w:numPr>
          <w:ilvl w:val="1"/>
          <w:numId w:val="25"/>
        </w:numPr>
        <w:spacing w:after="0" w:line="240" w:lineRule="auto"/>
        <w:ind w:left="993" w:hanging="633"/>
      </w:pPr>
      <w:r>
        <w:t>Выполнить задание к защите:</w:t>
      </w:r>
    </w:p>
    <w:p w14:paraId="562EBE76" w14:textId="41F34E1B" w:rsidR="009C3680" w:rsidRDefault="009C3680" w:rsidP="009C3680">
      <w:pPr>
        <w:pStyle w:val="a5"/>
        <w:numPr>
          <w:ilvl w:val="0"/>
          <w:numId w:val="26"/>
        </w:numPr>
        <w:spacing w:after="0" w:line="240" w:lineRule="auto"/>
      </w:pPr>
      <w:r>
        <w:t>Изменить права доступа к созданной папке так, чтобы изменить содержащиеся в ней файлы (но не содержимое вложенной папки) мог лишь созданный пользователь.</w:t>
      </w:r>
    </w:p>
    <w:p w14:paraId="2E083548" w14:textId="3DB39856" w:rsidR="009E02FA" w:rsidRDefault="009E02FA" w:rsidP="009E02F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7392461" wp14:editId="398BA7DD">
            <wp:extent cx="6480175" cy="4370705"/>
            <wp:effectExtent l="0" t="0" r="0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2763" w14:textId="02DF8075" w:rsidR="009E02FA" w:rsidRDefault="009E02FA" w:rsidP="009E02FA">
      <w:pPr>
        <w:spacing w:after="0" w:line="240" w:lineRule="auto"/>
      </w:pPr>
    </w:p>
    <w:p w14:paraId="534FAC52" w14:textId="640D9644" w:rsidR="009E02FA" w:rsidRDefault="009E02FA" w:rsidP="009E02F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84A8F6F" wp14:editId="74AE3C35">
            <wp:extent cx="6480175" cy="4759325"/>
            <wp:effectExtent l="0" t="0" r="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DFE7" w14:textId="77777777" w:rsidR="009E02FA" w:rsidRDefault="009E02FA" w:rsidP="009E02FA">
      <w:pPr>
        <w:spacing w:after="0" w:line="240" w:lineRule="auto"/>
      </w:pPr>
    </w:p>
    <w:p w14:paraId="7A934E06" w14:textId="77777777" w:rsidR="009E02FA" w:rsidRDefault="009E02FA" w:rsidP="009E02FA">
      <w:pPr>
        <w:pStyle w:val="a5"/>
        <w:spacing w:after="0" w:line="240" w:lineRule="auto"/>
        <w:ind w:left="1080"/>
      </w:pPr>
    </w:p>
    <w:p w14:paraId="5A4D8A82" w14:textId="77777777" w:rsidR="009C3680" w:rsidRDefault="009C3680" w:rsidP="009C3680">
      <w:pPr>
        <w:ind w:left="900"/>
      </w:pPr>
    </w:p>
    <w:p w14:paraId="6BC78EAA" w14:textId="77777777" w:rsidR="009C3680" w:rsidRDefault="009C3680" w:rsidP="009C3680">
      <w:pPr>
        <w:pStyle w:val="a5"/>
        <w:numPr>
          <w:ilvl w:val="0"/>
          <w:numId w:val="25"/>
        </w:numPr>
        <w:tabs>
          <w:tab w:val="left" w:pos="900"/>
        </w:tabs>
        <w:spacing w:after="0" w:line="240" w:lineRule="auto"/>
      </w:pPr>
      <w:r>
        <w:t>Освоить средства разграничения доступа к разделам реестра операционной системы:</w:t>
      </w:r>
    </w:p>
    <w:p w14:paraId="61B9101C" w14:textId="77777777" w:rsidR="009C3680" w:rsidRDefault="009C3680" w:rsidP="009C3680">
      <w:pPr>
        <w:pStyle w:val="a5"/>
        <w:numPr>
          <w:ilvl w:val="1"/>
          <w:numId w:val="25"/>
        </w:numPr>
        <w:spacing w:after="0" w:line="240" w:lineRule="auto"/>
        <w:ind w:left="993" w:hanging="633"/>
      </w:pPr>
      <w:r>
        <w:t>С помощью команды «Run» меню «Start» запустить программу редактирования системного реестра regedit (regedt32).</w:t>
      </w:r>
    </w:p>
    <w:p w14:paraId="13ABE1DC" w14:textId="1F99D7E3" w:rsidR="009C3680" w:rsidRDefault="009C3680" w:rsidP="009C3680">
      <w:pPr>
        <w:pStyle w:val="a5"/>
        <w:numPr>
          <w:ilvl w:val="1"/>
          <w:numId w:val="25"/>
        </w:numPr>
        <w:spacing w:after="0" w:line="240" w:lineRule="auto"/>
        <w:ind w:left="993" w:hanging="633"/>
      </w:pPr>
      <w:r>
        <w:t>С помощью команды «Permissions» меню «Правка» редактора реестра определить и включить в отчет сведения о правах доступа пользователей к корневым разделам реестра и их владельцах.</w:t>
      </w:r>
    </w:p>
    <w:p w14:paraId="6BFBEA77" w14:textId="5574B7CC" w:rsidR="00FC0536" w:rsidRDefault="00FC0536" w:rsidP="00C434E4">
      <w:pPr>
        <w:spacing w:after="0" w:line="240" w:lineRule="auto"/>
        <w:ind w:left="360"/>
      </w:pPr>
      <w:r>
        <w:rPr>
          <w:noProof/>
        </w:rPr>
        <w:drawing>
          <wp:inline distT="0" distB="0" distL="0" distR="0" wp14:anchorId="79BBEDEA" wp14:editId="6558453B">
            <wp:extent cx="6480175" cy="2736215"/>
            <wp:effectExtent l="0" t="0" r="0" b="6985"/>
            <wp:docPr id="44" name="Рисунок 4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766D" w14:textId="6999002C" w:rsidR="00FC0536" w:rsidRDefault="00FC0536" w:rsidP="00FC0536">
      <w:pPr>
        <w:pStyle w:val="a5"/>
        <w:spacing w:after="0" w:line="240" w:lineRule="auto"/>
        <w:ind w:left="993"/>
      </w:pPr>
    </w:p>
    <w:p w14:paraId="2DA88A40" w14:textId="77777777" w:rsidR="00FC0536" w:rsidRDefault="00FC0536" w:rsidP="00FC0536">
      <w:pPr>
        <w:pStyle w:val="a5"/>
        <w:spacing w:after="0" w:line="240" w:lineRule="auto"/>
        <w:ind w:left="993"/>
      </w:pPr>
    </w:p>
    <w:p w14:paraId="440466AD" w14:textId="77777777" w:rsidR="009C3680" w:rsidRDefault="009C3680" w:rsidP="009C3680">
      <w:pPr>
        <w:pStyle w:val="a5"/>
        <w:numPr>
          <w:ilvl w:val="1"/>
          <w:numId w:val="25"/>
        </w:numPr>
        <w:spacing w:after="0" w:line="240" w:lineRule="auto"/>
        <w:ind w:left="993" w:hanging="633"/>
      </w:pPr>
      <w:r>
        <w:t>Выполнить задание к защите:</w:t>
      </w:r>
    </w:p>
    <w:p w14:paraId="77E3C5B3" w14:textId="0664E0D9" w:rsidR="009C3680" w:rsidRDefault="009C3680" w:rsidP="009C3680">
      <w:pPr>
        <w:pStyle w:val="a5"/>
        <w:numPr>
          <w:ilvl w:val="0"/>
          <w:numId w:val="26"/>
        </w:numPr>
        <w:spacing w:after="0" w:line="240" w:lineRule="auto"/>
      </w:pPr>
      <w:r>
        <w:t>Создать в ветке HKEY_CURRENT_USER новый ключ.</w:t>
      </w:r>
    </w:p>
    <w:p w14:paraId="67129456" w14:textId="092B1194" w:rsidR="00FC0536" w:rsidRDefault="00FC0536" w:rsidP="00C434E4">
      <w:pPr>
        <w:spacing w:after="0" w:line="240" w:lineRule="auto"/>
        <w:ind w:left="720"/>
      </w:pPr>
      <w:r>
        <w:rPr>
          <w:noProof/>
        </w:rPr>
        <w:drawing>
          <wp:inline distT="0" distB="0" distL="0" distR="0" wp14:anchorId="544E0F24" wp14:editId="09D0DCD4">
            <wp:extent cx="6480175" cy="3881120"/>
            <wp:effectExtent l="0" t="0" r="0" b="508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4F79" w14:textId="11CE7E00" w:rsidR="009C3680" w:rsidRDefault="009C3680" w:rsidP="009C3680">
      <w:pPr>
        <w:pStyle w:val="a5"/>
        <w:numPr>
          <w:ilvl w:val="0"/>
          <w:numId w:val="26"/>
        </w:numPr>
        <w:spacing w:after="0" w:line="240" w:lineRule="auto"/>
      </w:pPr>
      <w:r>
        <w:t>Создать резервную копию данной ветки.</w:t>
      </w:r>
    </w:p>
    <w:p w14:paraId="39C483AB" w14:textId="5FDEA7F4" w:rsidR="00BB3853" w:rsidRDefault="00BB3853" w:rsidP="00BB3853">
      <w:pPr>
        <w:pStyle w:val="a5"/>
        <w:spacing w:after="0" w:line="240" w:lineRule="auto"/>
        <w:ind w:left="1080"/>
      </w:pPr>
      <w:r>
        <w:rPr>
          <w:noProof/>
        </w:rPr>
        <w:lastRenderedPageBreak/>
        <w:drawing>
          <wp:inline distT="0" distB="0" distL="0" distR="0" wp14:anchorId="7BDE2EA7" wp14:editId="15B0B5E8">
            <wp:extent cx="5334000" cy="4972050"/>
            <wp:effectExtent l="0" t="0" r="0" b="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C115" w14:textId="656CD47C" w:rsidR="009C3680" w:rsidRDefault="009C3680" w:rsidP="009C3680">
      <w:pPr>
        <w:pStyle w:val="a5"/>
        <w:numPr>
          <w:ilvl w:val="0"/>
          <w:numId w:val="26"/>
        </w:numPr>
        <w:spacing w:after="0" w:line="240" w:lineRule="auto"/>
      </w:pPr>
      <w:r>
        <w:t>Установить на созданный ключ права доступа таким образом, чтобы созданный пользователь мог лишь изменить значения данного ключа. При этом группа, в которой состоит данный пользователь, имеет полный доступ к данному ключу.</w:t>
      </w:r>
    </w:p>
    <w:p w14:paraId="1B207CB4" w14:textId="0FBB6353" w:rsidR="000D4A91" w:rsidRDefault="000D4A91" w:rsidP="000D4A9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FA7D7CC" wp14:editId="0D25E417">
            <wp:extent cx="6480175" cy="4156710"/>
            <wp:effectExtent l="0" t="0" r="0" b="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18C2" w14:textId="3D688765" w:rsidR="000D4A91" w:rsidRDefault="000D4A91" w:rsidP="000D4A91">
      <w:pPr>
        <w:spacing w:after="0" w:line="240" w:lineRule="auto"/>
      </w:pPr>
    </w:p>
    <w:p w14:paraId="6E1EFB04" w14:textId="43F7EF6D" w:rsidR="000D4A91" w:rsidRDefault="000D4A91" w:rsidP="000D4A91">
      <w:pPr>
        <w:spacing w:after="0" w:line="240" w:lineRule="auto"/>
      </w:pPr>
      <w:r>
        <w:rPr>
          <w:noProof/>
        </w:rPr>
        <w:drawing>
          <wp:inline distT="0" distB="0" distL="0" distR="0" wp14:anchorId="07430B9E" wp14:editId="352E1567">
            <wp:extent cx="6480175" cy="4229100"/>
            <wp:effectExtent l="0" t="0" r="0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0EBA" w14:textId="05A6BF27" w:rsidR="000D4A91" w:rsidRDefault="000D4A91" w:rsidP="000D4A91">
      <w:pPr>
        <w:spacing w:after="0" w:line="240" w:lineRule="auto"/>
      </w:pPr>
    </w:p>
    <w:p w14:paraId="68FFFCE1" w14:textId="5A13A9F7" w:rsidR="000D4A91" w:rsidRDefault="000D4A91" w:rsidP="000D4A9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A36DAAF" wp14:editId="47CE3152">
            <wp:extent cx="6480175" cy="4543425"/>
            <wp:effectExtent l="0" t="0" r="0" b="9525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3D7A" w14:textId="367F3582" w:rsidR="006D7DDD" w:rsidRDefault="006D7DDD" w:rsidP="000D4A91">
      <w:pPr>
        <w:spacing w:after="0" w:line="240" w:lineRule="auto"/>
      </w:pPr>
    </w:p>
    <w:p w14:paraId="49347AF1" w14:textId="0A9AC68E" w:rsidR="006D7DDD" w:rsidRDefault="006D7DDD" w:rsidP="000D4A91">
      <w:pPr>
        <w:spacing w:after="0" w:line="240" w:lineRule="auto"/>
      </w:pPr>
      <w:r>
        <w:t>Могу добавить</w:t>
      </w:r>
    </w:p>
    <w:p w14:paraId="6EBFE35D" w14:textId="3DF102DD" w:rsidR="006D7DDD" w:rsidRDefault="006D7DDD" w:rsidP="000D4A91">
      <w:pPr>
        <w:spacing w:after="0" w:line="240" w:lineRule="auto"/>
      </w:pPr>
      <w:r>
        <w:rPr>
          <w:noProof/>
        </w:rPr>
        <w:drawing>
          <wp:inline distT="0" distB="0" distL="0" distR="0" wp14:anchorId="158FCD05" wp14:editId="71E2EF9F">
            <wp:extent cx="6480175" cy="41179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C082" w14:textId="5E712E77" w:rsidR="00DB345B" w:rsidRDefault="00DB345B" w:rsidP="000D4A91">
      <w:pPr>
        <w:spacing w:after="0" w:line="240" w:lineRule="auto"/>
      </w:pPr>
    </w:p>
    <w:p w14:paraId="37107302" w14:textId="09CE75BF" w:rsidR="00DB345B" w:rsidRDefault="00DB345B" w:rsidP="000D4A9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9627B23" wp14:editId="021AEEE5">
            <wp:extent cx="6400800" cy="2228850"/>
            <wp:effectExtent l="0" t="0" r="0" b="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C46D" w14:textId="1F470089" w:rsidR="00813B02" w:rsidRDefault="00813B02" w:rsidP="000D4A91">
      <w:pPr>
        <w:spacing w:after="0" w:line="240" w:lineRule="auto"/>
      </w:pPr>
    </w:p>
    <w:p w14:paraId="01EC40DE" w14:textId="603C791E" w:rsidR="00813B02" w:rsidRDefault="00813B02" w:rsidP="000D4A91">
      <w:pPr>
        <w:spacing w:after="0" w:line="240" w:lineRule="auto"/>
      </w:pPr>
      <w:r>
        <w:t>Нет прав</w:t>
      </w:r>
    </w:p>
    <w:p w14:paraId="7E1DD8EA" w14:textId="741673C7" w:rsidR="00813B02" w:rsidRDefault="00813B02" w:rsidP="000D4A91">
      <w:pPr>
        <w:spacing w:after="0" w:line="240" w:lineRule="auto"/>
      </w:pPr>
      <w:r>
        <w:rPr>
          <w:noProof/>
        </w:rPr>
        <w:drawing>
          <wp:inline distT="0" distB="0" distL="0" distR="0" wp14:anchorId="1C64971A" wp14:editId="69C40028">
            <wp:extent cx="6480175" cy="3268345"/>
            <wp:effectExtent l="0" t="0" r="0" b="8255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FA4D" w14:textId="77777777" w:rsidR="009C3680" w:rsidRDefault="009C3680" w:rsidP="009C3680">
      <w:pPr>
        <w:pStyle w:val="a5"/>
        <w:numPr>
          <w:ilvl w:val="0"/>
          <w:numId w:val="26"/>
        </w:numPr>
        <w:spacing w:after="0" w:line="240" w:lineRule="auto"/>
      </w:pPr>
      <w:r>
        <w:t>Включить в отчет копии экранных форм.</w:t>
      </w:r>
    </w:p>
    <w:p w14:paraId="48CF343D" w14:textId="77777777" w:rsidR="009C3680" w:rsidRDefault="009C3680" w:rsidP="009C3680"/>
    <w:p w14:paraId="5013E0F3" w14:textId="77777777" w:rsidR="009C3680" w:rsidRDefault="009C3680" w:rsidP="009C3680">
      <w:pPr>
        <w:pStyle w:val="a5"/>
        <w:numPr>
          <w:ilvl w:val="0"/>
          <w:numId w:val="25"/>
        </w:numPr>
        <w:tabs>
          <w:tab w:val="left" w:pos="900"/>
        </w:tabs>
        <w:spacing w:after="0" w:line="240" w:lineRule="auto"/>
      </w:pPr>
      <w:r>
        <w:t>Ознакомиться с правами доступа к файлам и папкам, назначаемым операционной системой по умолчанию:</w:t>
      </w:r>
    </w:p>
    <w:p w14:paraId="25A9AD7C" w14:textId="16394181" w:rsidR="009C3680" w:rsidRDefault="009C3680" w:rsidP="009C3680">
      <w:pPr>
        <w:pStyle w:val="a5"/>
        <w:numPr>
          <w:ilvl w:val="1"/>
          <w:numId w:val="25"/>
        </w:numPr>
        <w:spacing w:after="0" w:line="240" w:lineRule="auto"/>
        <w:ind w:left="993" w:hanging="633"/>
      </w:pPr>
      <w:r>
        <w:t>Выполнить команду  «Properties» контекстного меню одной из папок с документами зарегистрированного в системе пользователя (например, «Documents and Settings &gt; user») и открыть вкладку «Security».</w:t>
      </w:r>
    </w:p>
    <w:p w14:paraId="2D92B766" w14:textId="4C5FC87A" w:rsidR="005B30DC" w:rsidRPr="00386D06" w:rsidRDefault="005B30DC" w:rsidP="00BA4FEB">
      <w:pPr>
        <w:spacing w:after="0"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F6B70A" wp14:editId="47684BFF">
            <wp:extent cx="6480175" cy="4523105"/>
            <wp:effectExtent l="0" t="0" r="0" b="0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D806" w14:textId="77777777" w:rsidR="00BA4FEB" w:rsidRDefault="00BA4FEB" w:rsidP="00BA4FEB">
      <w:pPr>
        <w:spacing w:after="0" w:line="240" w:lineRule="auto"/>
      </w:pPr>
    </w:p>
    <w:p w14:paraId="79713467" w14:textId="77777777" w:rsidR="009C3680" w:rsidRDefault="009C3680" w:rsidP="009C3680">
      <w:pPr>
        <w:pStyle w:val="a5"/>
        <w:numPr>
          <w:ilvl w:val="1"/>
          <w:numId w:val="25"/>
        </w:numPr>
        <w:spacing w:after="0" w:line="240" w:lineRule="auto"/>
        <w:ind w:left="993" w:hanging="633"/>
      </w:pPr>
      <w:r>
        <w:t>Включить в отчет сведения о правах доступа пользователей к данной папке и ее владельце.</w:t>
      </w:r>
    </w:p>
    <w:p w14:paraId="06F442C4" w14:textId="77777777" w:rsidR="009C3680" w:rsidRDefault="009C3680" w:rsidP="009C3680">
      <w:pPr>
        <w:pStyle w:val="a5"/>
        <w:numPr>
          <w:ilvl w:val="1"/>
          <w:numId w:val="25"/>
        </w:numPr>
        <w:spacing w:after="0" w:line="240" w:lineRule="auto"/>
        <w:ind w:left="993" w:hanging="633"/>
      </w:pPr>
      <w:r>
        <w:t>Повторить два предыдущих пункта для папки с документами другого зарегистрированного пользователя.</w:t>
      </w:r>
    </w:p>
    <w:p w14:paraId="402A460E" w14:textId="5FE3916B" w:rsidR="009C3680" w:rsidRDefault="009C3680" w:rsidP="00FF07CD">
      <w:pPr>
        <w:pStyle w:val="a5"/>
        <w:numPr>
          <w:ilvl w:val="1"/>
          <w:numId w:val="25"/>
        </w:numPr>
        <w:spacing w:after="0" w:line="240" w:lineRule="auto"/>
        <w:ind w:left="993" w:hanging="633"/>
      </w:pPr>
      <w:r>
        <w:t>Повторить два предыдущих пункта для папки «All Users».</w:t>
      </w:r>
    </w:p>
    <w:p w14:paraId="384EB028" w14:textId="77777777" w:rsidR="00FF07CD" w:rsidRDefault="00FF07CD" w:rsidP="00FF07CD">
      <w:pPr>
        <w:spacing w:after="0" w:line="240" w:lineRule="auto"/>
        <w:ind w:left="360"/>
      </w:pPr>
    </w:p>
    <w:p w14:paraId="30CE6BDE" w14:textId="77777777" w:rsidR="009C3680" w:rsidRDefault="009C3680" w:rsidP="009C3680">
      <w:pPr>
        <w:pStyle w:val="a5"/>
        <w:numPr>
          <w:ilvl w:val="0"/>
          <w:numId w:val="25"/>
        </w:numPr>
        <w:tabs>
          <w:tab w:val="left" w:pos="900"/>
        </w:tabs>
        <w:spacing w:after="0" w:line="240" w:lineRule="auto"/>
      </w:pPr>
      <w:r>
        <w:t>Подготовить отчет о выполнении лабораторной работы, который должен включать в себя:</w:t>
      </w:r>
    </w:p>
    <w:p w14:paraId="7A0CE2E2" w14:textId="77777777" w:rsidR="009C3680" w:rsidRDefault="009C3680" w:rsidP="009C3680">
      <w:pPr>
        <w:pStyle w:val="a5"/>
        <w:numPr>
          <w:ilvl w:val="0"/>
          <w:numId w:val="27"/>
        </w:numPr>
        <w:spacing w:after="0" w:line="240" w:lineRule="auto"/>
      </w:pPr>
      <w:r>
        <w:t>Титульный лист с названиями университета, факультета, кафедры, учебной дисциплины и лабораторной работы, фамилией и инициалами студента, названием города и годом выполнения работы.</w:t>
      </w:r>
    </w:p>
    <w:p w14:paraId="5B6903FE" w14:textId="77777777" w:rsidR="009C3680" w:rsidRDefault="009C3680" w:rsidP="009C3680">
      <w:pPr>
        <w:pStyle w:val="a5"/>
        <w:numPr>
          <w:ilvl w:val="0"/>
          <w:numId w:val="27"/>
        </w:numPr>
        <w:spacing w:after="0" w:line="240" w:lineRule="auto"/>
      </w:pPr>
      <w:r>
        <w:t>Содержание отчета:</w:t>
      </w:r>
    </w:p>
    <w:p w14:paraId="66CB05E8" w14:textId="77777777" w:rsidR="009C3680" w:rsidRDefault="009C3680" w:rsidP="009C3680">
      <w:pPr>
        <w:pStyle w:val="a5"/>
        <w:numPr>
          <w:ilvl w:val="1"/>
          <w:numId w:val="27"/>
        </w:numPr>
        <w:spacing w:after="0" w:line="240" w:lineRule="auto"/>
      </w:pPr>
      <w:r>
        <w:t>Указанные в описании лабораторной работы копии экранных форм, использованных при выполнении заданий каждого раздела.</w:t>
      </w:r>
    </w:p>
    <w:p w14:paraId="15AE7EEF" w14:textId="77777777" w:rsidR="009C3680" w:rsidRDefault="009C3680" w:rsidP="009C3680">
      <w:pPr>
        <w:pStyle w:val="a5"/>
        <w:numPr>
          <w:ilvl w:val="1"/>
          <w:numId w:val="27"/>
        </w:numPr>
        <w:spacing w:after="0" w:line="240" w:lineRule="auto"/>
      </w:pPr>
      <w:r>
        <w:t>Перечисление способов резервного копирования реестра.</w:t>
      </w:r>
    </w:p>
    <w:p w14:paraId="62484EA5" w14:textId="77777777" w:rsidR="009C3680" w:rsidRDefault="009C3680" w:rsidP="009C3680">
      <w:pPr>
        <w:pStyle w:val="a5"/>
        <w:numPr>
          <w:ilvl w:val="1"/>
          <w:numId w:val="27"/>
        </w:numPr>
        <w:spacing w:after="0" w:line="240" w:lineRule="auto"/>
      </w:pPr>
      <w:r>
        <w:t xml:space="preserve">Описание способов восстановления реестра. </w:t>
      </w:r>
    </w:p>
    <w:p w14:paraId="0AFDF626" w14:textId="77777777" w:rsidR="009C3680" w:rsidRDefault="009C3680" w:rsidP="009C3680">
      <w:pPr>
        <w:pStyle w:val="a5"/>
        <w:numPr>
          <w:ilvl w:val="1"/>
          <w:numId w:val="27"/>
        </w:numPr>
        <w:spacing w:after="0" w:line="240" w:lineRule="auto"/>
      </w:pPr>
      <w:r>
        <w:t>Ответы на следующие вопросы:</w:t>
      </w:r>
    </w:p>
    <w:p w14:paraId="4BD8B9FD" w14:textId="4CDC413B" w:rsidR="009C3680" w:rsidRDefault="009C3680" w:rsidP="009C3680">
      <w:pPr>
        <w:pStyle w:val="a5"/>
        <w:numPr>
          <w:ilvl w:val="2"/>
          <w:numId w:val="27"/>
        </w:numPr>
        <w:spacing w:after="0" w:line="240" w:lineRule="auto"/>
      </w:pPr>
      <w:r>
        <w:t>В чем отличие определения прав на доступ к разделам реестра по сравнению с определением прав на доступ к папкам и файлам?</w:t>
      </w:r>
    </w:p>
    <w:p w14:paraId="38BF4296" w14:textId="3E3E8D5C" w:rsidR="00ED33E8" w:rsidRDefault="000257D8" w:rsidP="00ED33E8">
      <w:pPr>
        <w:pStyle w:val="a5"/>
        <w:spacing w:after="0" w:line="240" w:lineRule="auto"/>
        <w:ind w:left="2160"/>
      </w:pPr>
      <w:r>
        <w:t>-</w:t>
      </w:r>
      <w:r w:rsidR="00ED33E8" w:rsidRPr="00ED33E8">
        <w:t>Доступ к реестру имеет только администратор.</w:t>
      </w:r>
    </w:p>
    <w:p w14:paraId="00C1D84B" w14:textId="77777777" w:rsidR="000257D8" w:rsidRDefault="000257D8" w:rsidP="00ED33E8">
      <w:pPr>
        <w:pStyle w:val="a5"/>
        <w:spacing w:after="0" w:line="240" w:lineRule="auto"/>
        <w:ind w:left="2160"/>
      </w:pPr>
    </w:p>
    <w:p w14:paraId="546402DD" w14:textId="102DAE40" w:rsidR="009C3680" w:rsidRDefault="009C3680" w:rsidP="009C3680">
      <w:pPr>
        <w:pStyle w:val="a5"/>
        <w:numPr>
          <w:ilvl w:val="2"/>
          <w:numId w:val="27"/>
        </w:numPr>
        <w:spacing w:after="0" w:line="240" w:lineRule="auto"/>
      </w:pPr>
      <w:r>
        <w:t>Какие конкретно ветки и ключи доступны пользователю хотя бы на чтение; только Администратору; только System. (Перечислить их названия.)?</w:t>
      </w:r>
    </w:p>
    <w:p w14:paraId="43828512" w14:textId="3284E6F7" w:rsidR="00ED33E8" w:rsidRDefault="00386D06" w:rsidP="00ED33E8">
      <w:pPr>
        <w:pStyle w:val="a5"/>
        <w:spacing w:after="0" w:line="240" w:lineRule="auto"/>
        <w:ind w:left="2160"/>
      </w:pPr>
      <w:r>
        <w:rPr>
          <w:noProof/>
        </w:rPr>
        <w:lastRenderedPageBreak/>
        <w:drawing>
          <wp:inline distT="0" distB="0" distL="0" distR="0" wp14:anchorId="2F9D6341" wp14:editId="43F58011">
            <wp:extent cx="2124075" cy="1333500"/>
            <wp:effectExtent l="0" t="0" r="952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BDF7" w14:textId="361F47CD" w:rsidR="009C3680" w:rsidRDefault="009C3680" w:rsidP="009C3680">
      <w:pPr>
        <w:pStyle w:val="a5"/>
        <w:numPr>
          <w:ilvl w:val="2"/>
          <w:numId w:val="27"/>
        </w:numPr>
        <w:spacing w:after="0" w:line="240" w:lineRule="auto"/>
      </w:pPr>
      <w:r>
        <w:t>Как обеспечивается операционной системой разграничение доступа к личным документам пользователей (по умолчанию).</w:t>
      </w:r>
    </w:p>
    <w:p w14:paraId="691263E7" w14:textId="747B05D9" w:rsidR="000257D8" w:rsidRDefault="000257D8" w:rsidP="000257D8">
      <w:pPr>
        <w:pStyle w:val="a5"/>
        <w:spacing w:after="0" w:line="240" w:lineRule="auto"/>
        <w:ind w:left="2160"/>
      </w:pPr>
      <w:r>
        <w:t>-</w:t>
      </w:r>
      <w:r w:rsidRPr="000257D8">
        <w:t>Права доступа назначаются пользователю для каждого объекта</w:t>
      </w:r>
      <w:r>
        <w:t xml:space="preserve">. </w:t>
      </w:r>
      <w:r w:rsidRPr="000257D8">
        <w:t>Для назначения прав нужно открыть меню «Свойства» и выбрать вкладку «Безопасность». После этого выбрать необходимо пользователя, которому будут назначаться разрешения.</w:t>
      </w:r>
    </w:p>
    <w:p w14:paraId="4A853CD1" w14:textId="77777777" w:rsidR="000257D8" w:rsidRDefault="000257D8" w:rsidP="000257D8">
      <w:pPr>
        <w:pStyle w:val="a5"/>
        <w:spacing w:after="0" w:line="240" w:lineRule="auto"/>
        <w:ind w:left="2160"/>
      </w:pPr>
    </w:p>
    <w:p w14:paraId="655A72DD" w14:textId="4E7751AA" w:rsidR="009C3680" w:rsidRDefault="009C3680" w:rsidP="009C3680">
      <w:pPr>
        <w:pStyle w:val="a5"/>
        <w:numPr>
          <w:ilvl w:val="2"/>
          <w:numId w:val="27"/>
        </w:numPr>
        <w:spacing w:after="0" w:line="240" w:lineRule="auto"/>
      </w:pPr>
      <w:r>
        <w:t>Где (по умолчанию) должны находиться документы, предназначенные для совместного использования.</w:t>
      </w:r>
    </w:p>
    <w:p w14:paraId="5284BC07" w14:textId="492E2724" w:rsidR="000257D8" w:rsidRDefault="000257D8" w:rsidP="000257D8">
      <w:pPr>
        <w:pStyle w:val="a5"/>
        <w:spacing w:after="0" w:line="240" w:lineRule="auto"/>
        <w:ind w:left="2160"/>
      </w:pPr>
    </w:p>
    <w:p w14:paraId="0AA07EAD" w14:textId="378864E5" w:rsidR="000257D8" w:rsidRPr="00987425" w:rsidRDefault="000257D8" w:rsidP="000257D8">
      <w:pPr>
        <w:pStyle w:val="a5"/>
        <w:spacing w:after="0" w:line="240" w:lineRule="auto"/>
        <w:ind w:left="2160"/>
        <w:rPr>
          <w:lang w:val="en-US"/>
        </w:rPr>
      </w:pPr>
      <w:r>
        <w:t xml:space="preserve">-В папке </w:t>
      </w:r>
      <w:r w:rsidRPr="000257D8">
        <w:t>«</w:t>
      </w:r>
      <w:r>
        <w:t>общие документы</w:t>
      </w:r>
      <w:r w:rsidRPr="000257D8">
        <w:t>»</w:t>
      </w:r>
      <w:r>
        <w:t>.</w:t>
      </w:r>
      <w:r w:rsidR="00987425">
        <w:rPr>
          <w:lang w:val="en-US"/>
        </w:rPr>
        <w:t xml:space="preserve"> (Users/Public)</w:t>
      </w:r>
    </w:p>
    <w:sectPr w:rsidR="000257D8" w:rsidRPr="00987425" w:rsidSect="00884B4C">
      <w:footerReference w:type="even" r:id="rId40"/>
      <w:footerReference w:type="default" r:id="rId41"/>
      <w:pgSz w:w="11906" w:h="16838" w:code="9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6D0A2" w14:textId="77777777" w:rsidR="007B09EC" w:rsidRDefault="007B09EC" w:rsidP="006445C3">
      <w:pPr>
        <w:spacing w:after="0" w:line="240" w:lineRule="auto"/>
      </w:pPr>
      <w:r>
        <w:separator/>
      </w:r>
    </w:p>
  </w:endnote>
  <w:endnote w:type="continuationSeparator" w:id="0">
    <w:p w14:paraId="0D92DC35" w14:textId="77777777" w:rsidR="007B09EC" w:rsidRDefault="007B09EC" w:rsidP="00644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3BE75" w14:textId="77777777" w:rsidR="00CF5FA4" w:rsidRDefault="00CF5FA4" w:rsidP="00CF5FA4">
    <w:pPr>
      <w:pStyle w:val="a9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34B32" w14:textId="77777777" w:rsidR="00CF5FA4" w:rsidRDefault="00CF5FA4" w:rsidP="00CF5FA4">
    <w:pPr>
      <w:pStyle w:val="a9"/>
      <w:jc w:val="center"/>
    </w:pPr>
    <w:r>
      <w:fldChar w:fldCharType="begin"/>
    </w:r>
    <w:r>
      <w:instrText>PAGE   \* MERGEFORMAT</w:instrText>
    </w:r>
    <w:r>
      <w:fldChar w:fldCharType="separate"/>
    </w:r>
    <w:r w:rsidR="00184096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E04783" w14:textId="77777777" w:rsidR="007B09EC" w:rsidRDefault="007B09EC" w:rsidP="006445C3">
      <w:pPr>
        <w:spacing w:after="0" w:line="240" w:lineRule="auto"/>
      </w:pPr>
      <w:r>
        <w:separator/>
      </w:r>
    </w:p>
  </w:footnote>
  <w:footnote w:type="continuationSeparator" w:id="0">
    <w:p w14:paraId="78D6CE4F" w14:textId="77777777" w:rsidR="007B09EC" w:rsidRDefault="007B09EC" w:rsidP="006445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7E0B29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EB2C24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AF84FD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C62BDC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D8A942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38802F0"/>
    <w:lvl w:ilvl="0">
      <w:start w:val="1"/>
      <w:numFmt w:val="bullet"/>
      <w:pStyle w:val="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EC30A6"/>
    <w:lvl w:ilvl="0">
      <w:start w:val="1"/>
      <w:numFmt w:val="bullet"/>
      <w:pStyle w:val="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41063F0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03C32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85C58D2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8206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71E4537"/>
    <w:multiLevelType w:val="hybridMultilevel"/>
    <w:tmpl w:val="1F8EE2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5D5466"/>
    <w:multiLevelType w:val="hybridMultilevel"/>
    <w:tmpl w:val="2406486E"/>
    <w:lvl w:ilvl="0" w:tplc="364A1050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i w:val="0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0A686E80"/>
    <w:multiLevelType w:val="hybridMultilevel"/>
    <w:tmpl w:val="0CF2FBC2"/>
    <w:lvl w:ilvl="0" w:tplc="093802B4">
      <w:start w:val="1"/>
      <w:numFmt w:val="decimal"/>
      <w:pStyle w:val="a0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E724B9"/>
    <w:multiLevelType w:val="multilevel"/>
    <w:tmpl w:val="0C1A9BA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5" w15:restartNumberingAfterBreak="0">
    <w:nsid w:val="20383D73"/>
    <w:multiLevelType w:val="hybridMultilevel"/>
    <w:tmpl w:val="D2B4D07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21DC2E94"/>
    <w:multiLevelType w:val="multilevel"/>
    <w:tmpl w:val="28F8156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abstractNum w:abstractNumId="17" w15:restartNumberingAfterBreak="0">
    <w:nsid w:val="2E884568"/>
    <w:multiLevelType w:val="hybridMultilevel"/>
    <w:tmpl w:val="EBD2578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36D265AA"/>
    <w:multiLevelType w:val="hybridMultilevel"/>
    <w:tmpl w:val="89503A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F85663"/>
    <w:multiLevelType w:val="hybridMultilevel"/>
    <w:tmpl w:val="C8B8C1E0"/>
    <w:lvl w:ilvl="0" w:tplc="6C6262D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48954221"/>
    <w:multiLevelType w:val="hybridMultilevel"/>
    <w:tmpl w:val="7B3629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B67C22"/>
    <w:multiLevelType w:val="hybridMultilevel"/>
    <w:tmpl w:val="0F9E82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CC1CEE"/>
    <w:multiLevelType w:val="hybridMultilevel"/>
    <w:tmpl w:val="2FE27C5C"/>
    <w:lvl w:ilvl="0" w:tplc="041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3" w15:restartNumberingAfterBreak="0">
    <w:nsid w:val="5D54295B"/>
    <w:multiLevelType w:val="hybridMultilevel"/>
    <w:tmpl w:val="3E409DFE"/>
    <w:lvl w:ilvl="0" w:tplc="A2DEC49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5DA3022A"/>
    <w:multiLevelType w:val="hybridMultilevel"/>
    <w:tmpl w:val="96DC1514"/>
    <w:lvl w:ilvl="0" w:tplc="EB6AF882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70874298"/>
    <w:multiLevelType w:val="multilevel"/>
    <w:tmpl w:val="23B07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130AE9"/>
    <w:multiLevelType w:val="hybridMultilevel"/>
    <w:tmpl w:val="6344926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1515462267">
    <w:abstractNumId w:val="21"/>
  </w:num>
  <w:num w:numId="2" w16cid:durableId="1166165566">
    <w:abstractNumId w:val="20"/>
  </w:num>
  <w:num w:numId="3" w16cid:durableId="1908802418">
    <w:abstractNumId w:val="11"/>
  </w:num>
  <w:num w:numId="4" w16cid:durableId="1229463893">
    <w:abstractNumId w:val="9"/>
  </w:num>
  <w:num w:numId="5" w16cid:durableId="18167435">
    <w:abstractNumId w:val="7"/>
  </w:num>
  <w:num w:numId="6" w16cid:durableId="1428306358">
    <w:abstractNumId w:val="6"/>
  </w:num>
  <w:num w:numId="7" w16cid:durableId="1645811883">
    <w:abstractNumId w:val="5"/>
  </w:num>
  <w:num w:numId="8" w16cid:durableId="1380323103">
    <w:abstractNumId w:val="4"/>
  </w:num>
  <w:num w:numId="9" w16cid:durableId="1292442423">
    <w:abstractNumId w:val="8"/>
  </w:num>
  <w:num w:numId="10" w16cid:durableId="828210122">
    <w:abstractNumId w:val="3"/>
  </w:num>
  <w:num w:numId="11" w16cid:durableId="212544303">
    <w:abstractNumId w:val="2"/>
  </w:num>
  <w:num w:numId="12" w16cid:durableId="1945531716">
    <w:abstractNumId w:val="1"/>
  </w:num>
  <w:num w:numId="13" w16cid:durableId="573852924">
    <w:abstractNumId w:val="0"/>
  </w:num>
  <w:num w:numId="14" w16cid:durableId="2037921450">
    <w:abstractNumId w:val="13"/>
  </w:num>
  <w:num w:numId="15" w16cid:durableId="151483264">
    <w:abstractNumId w:val="17"/>
  </w:num>
  <w:num w:numId="16" w16cid:durableId="1980458839">
    <w:abstractNumId w:val="18"/>
  </w:num>
  <w:num w:numId="17" w16cid:durableId="1272123599">
    <w:abstractNumId w:val="19"/>
  </w:num>
  <w:num w:numId="18" w16cid:durableId="1456021486">
    <w:abstractNumId w:val="23"/>
  </w:num>
  <w:num w:numId="19" w16cid:durableId="1627658453">
    <w:abstractNumId w:val="25"/>
  </w:num>
  <w:num w:numId="20" w16cid:durableId="1004431030">
    <w:abstractNumId w:val="12"/>
  </w:num>
  <w:num w:numId="21" w16cid:durableId="638001357">
    <w:abstractNumId w:val="26"/>
  </w:num>
  <w:num w:numId="22" w16cid:durableId="1775634760">
    <w:abstractNumId w:val="15"/>
  </w:num>
  <w:num w:numId="23" w16cid:durableId="880359915">
    <w:abstractNumId w:val="22"/>
  </w:num>
  <w:num w:numId="24" w16cid:durableId="1484542290">
    <w:abstractNumId w:val="24"/>
  </w:num>
  <w:num w:numId="25" w16cid:durableId="214701244">
    <w:abstractNumId w:val="10"/>
  </w:num>
  <w:num w:numId="26" w16cid:durableId="698167888">
    <w:abstractNumId w:val="16"/>
  </w:num>
  <w:num w:numId="27" w16cid:durableId="193373578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5F65"/>
    <w:rsid w:val="000257D8"/>
    <w:rsid w:val="00026C8F"/>
    <w:rsid w:val="00031A5C"/>
    <w:rsid w:val="00041079"/>
    <w:rsid w:val="00057824"/>
    <w:rsid w:val="0006704F"/>
    <w:rsid w:val="00075208"/>
    <w:rsid w:val="00083E7D"/>
    <w:rsid w:val="000D4A91"/>
    <w:rsid w:val="000E5F1F"/>
    <w:rsid w:val="000F13C4"/>
    <w:rsid w:val="001154B4"/>
    <w:rsid w:val="00121B20"/>
    <w:rsid w:val="00136768"/>
    <w:rsid w:val="00184096"/>
    <w:rsid w:val="001952A8"/>
    <w:rsid w:val="00205055"/>
    <w:rsid w:val="00216556"/>
    <w:rsid w:val="002407A8"/>
    <w:rsid w:val="0025143F"/>
    <w:rsid w:val="00264F25"/>
    <w:rsid w:val="00277DB7"/>
    <w:rsid w:val="00281D99"/>
    <w:rsid w:val="00287883"/>
    <w:rsid w:val="00321C10"/>
    <w:rsid w:val="00333775"/>
    <w:rsid w:val="00336A73"/>
    <w:rsid w:val="00350D50"/>
    <w:rsid w:val="00386D06"/>
    <w:rsid w:val="00390AB5"/>
    <w:rsid w:val="003B5B07"/>
    <w:rsid w:val="003B6FBC"/>
    <w:rsid w:val="00455F65"/>
    <w:rsid w:val="00481073"/>
    <w:rsid w:val="0049144F"/>
    <w:rsid w:val="004B3957"/>
    <w:rsid w:val="004C33F9"/>
    <w:rsid w:val="004E1CBC"/>
    <w:rsid w:val="004E1E78"/>
    <w:rsid w:val="00572658"/>
    <w:rsid w:val="00582233"/>
    <w:rsid w:val="00596EE2"/>
    <w:rsid w:val="005B30DC"/>
    <w:rsid w:val="005C09C2"/>
    <w:rsid w:val="005D462E"/>
    <w:rsid w:val="005D7A13"/>
    <w:rsid w:val="005E59A6"/>
    <w:rsid w:val="005E7C7B"/>
    <w:rsid w:val="006059FC"/>
    <w:rsid w:val="00617E85"/>
    <w:rsid w:val="006445C3"/>
    <w:rsid w:val="00647FAE"/>
    <w:rsid w:val="0067482D"/>
    <w:rsid w:val="006D7DDD"/>
    <w:rsid w:val="00702988"/>
    <w:rsid w:val="00714BFA"/>
    <w:rsid w:val="007A5A7E"/>
    <w:rsid w:val="007A7C64"/>
    <w:rsid w:val="007B09EC"/>
    <w:rsid w:val="007E70EC"/>
    <w:rsid w:val="007F6E4C"/>
    <w:rsid w:val="00813B02"/>
    <w:rsid w:val="00820BDE"/>
    <w:rsid w:val="00863A54"/>
    <w:rsid w:val="008666EB"/>
    <w:rsid w:val="00884B4C"/>
    <w:rsid w:val="008F7617"/>
    <w:rsid w:val="00905465"/>
    <w:rsid w:val="00907E9B"/>
    <w:rsid w:val="009454DD"/>
    <w:rsid w:val="00987425"/>
    <w:rsid w:val="009C3680"/>
    <w:rsid w:val="009E02FA"/>
    <w:rsid w:val="00A2152D"/>
    <w:rsid w:val="00A81D37"/>
    <w:rsid w:val="00AB1DCD"/>
    <w:rsid w:val="00AB3A7D"/>
    <w:rsid w:val="00AC3A7C"/>
    <w:rsid w:val="00B00C44"/>
    <w:rsid w:val="00B23CCB"/>
    <w:rsid w:val="00B2480F"/>
    <w:rsid w:val="00B31C8D"/>
    <w:rsid w:val="00B66B84"/>
    <w:rsid w:val="00BA200D"/>
    <w:rsid w:val="00BA4FEB"/>
    <w:rsid w:val="00BA7B1E"/>
    <w:rsid w:val="00BB3853"/>
    <w:rsid w:val="00C434E4"/>
    <w:rsid w:val="00C52449"/>
    <w:rsid w:val="00C70DC2"/>
    <w:rsid w:val="00C820DD"/>
    <w:rsid w:val="00CA244B"/>
    <w:rsid w:val="00CB4885"/>
    <w:rsid w:val="00CC531B"/>
    <w:rsid w:val="00CC7962"/>
    <w:rsid w:val="00CD53E6"/>
    <w:rsid w:val="00CE5D43"/>
    <w:rsid w:val="00CF5FA4"/>
    <w:rsid w:val="00D0232C"/>
    <w:rsid w:val="00D06037"/>
    <w:rsid w:val="00D22191"/>
    <w:rsid w:val="00D604D1"/>
    <w:rsid w:val="00D66ECA"/>
    <w:rsid w:val="00D75F9C"/>
    <w:rsid w:val="00D92278"/>
    <w:rsid w:val="00DB345B"/>
    <w:rsid w:val="00DC1B38"/>
    <w:rsid w:val="00DC6A6E"/>
    <w:rsid w:val="00DF47A6"/>
    <w:rsid w:val="00E479C3"/>
    <w:rsid w:val="00E81B63"/>
    <w:rsid w:val="00E8668B"/>
    <w:rsid w:val="00ED33E8"/>
    <w:rsid w:val="00EF7E23"/>
    <w:rsid w:val="00F30F5E"/>
    <w:rsid w:val="00F548DA"/>
    <w:rsid w:val="00F868EA"/>
    <w:rsid w:val="00FC0536"/>
    <w:rsid w:val="00FC5966"/>
    <w:rsid w:val="00FE3F26"/>
    <w:rsid w:val="00FF0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B80B98"/>
  <w15:chartTrackingRefBased/>
  <w15:docId w15:val="{85485AD4-7DDA-48D0-B102-2B843BBC1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4E1CBC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1"/>
    <w:next w:val="a1"/>
    <w:link w:val="10"/>
    <w:uiPriority w:val="9"/>
    <w:rsid w:val="00CF5FA4"/>
    <w:pPr>
      <w:keepNext/>
      <w:keepLines/>
      <w:spacing w:before="240" w:after="0"/>
      <w:outlineLvl w:val="0"/>
    </w:pPr>
    <w:rPr>
      <w:rFonts w:ascii="Calibri Light" w:eastAsia="Times New Roman" w:hAnsi="Calibri Light"/>
      <w:color w:val="2E74B5"/>
      <w:sz w:val="32"/>
      <w:szCs w:val="32"/>
    </w:rPr>
  </w:style>
  <w:style w:type="paragraph" w:styleId="20">
    <w:name w:val="heading 2"/>
    <w:basedOn w:val="a1"/>
    <w:next w:val="a1"/>
    <w:link w:val="21"/>
    <w:uiPriority w:val="9"/>
    <w:semiHidden/>
    <w:unhideWhenUsed/>
    <w:rsid w:val="007A5A7E"/>
    <w:pPr>
      <w:keepNext/>
      <w:keepLines/>
      <w:spacing w:before="40" w:after="0"/>
      <w:outlineLvl w:val="1"/>
    </w:pPr>
    <w:rPr>
      <w:rFonts w:ascii="Calibri Light" w:eastAsia="Times New Roman" w:hAnsi="Calibri Light"/>
      <w:color w:val="2E74B5"/>
      <w:sz w:val="26"/>
      <w:szCs w:val="26"/>
    </w:rPr>
  </w:style>
  <w:style w:type="paragraph" w:styleId="30">
    <w:name w:val="heading 3"/>
    <w:basedOn w:val="a1"/>
    <w:link w:val="31"/>
    <w:uiPriority w:val="9"/>
    <w:qFormat/>
    <w:rsid w:val="00D9227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link w:val="a6"/>
    <w:qFormat/>
    <w:rsid w:val="00CB4885"/>
    <w:pPr>
      <w:ind w:left="720"/>
      <w:contextualSpacing/>
    </w:pPr>
  </w:style>
  <w:style w:type="paragraph" w:styleId="a7">
    <w:name w:val="header"/>
    <w:basedOn w:val="a1"/>
    <w:link w:val="a8"/>
    <w:uiPriority w:val="99"/>
    <w:unhideWhenUsed/>
    <w:rsid w:val="006445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2"/>
    <w:link w:val="a7"/>
    <w:uiPriority w:val="99"/>
    <w:rsid w:val="006445C3"/>
  </w:style>
  <w:style w:type="paragraph" w:styleId="a9">
    <w:name w:val="footer"/>
    <w:basedOn w:val="a1"/>
    <w:link w:val="aa"/>
    <w:uiPriority w:val="99"/>
    <w:unhideWhenUsed/>
    <w:rsid w:val="006445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2"/>
    <w:link w:val="a9"/>
    <w:uiPriority w:val="99"/>
    <w:rsid w:val="006445C3"/>
  </w:style>
  <w:style w:type="paragraph" w:customStyle="1" w:styleId="1-">
    <w:name w:val="Заголовок 1-го уровня"/>
    <w:basedOn w:val="1"/>
    <w:link w:val="1-0"/>
    <w:qFormat/>
    <w:rsid w:val="003B5B07"/>
    <w:pPr>
      <w:pageBreakBefore/>
      <w:tabs>
        <w:tab w:val="left" w:pos="567"/>
      </w:tabs>
      <w:spacing w:after="240" w:line="360" w:lineRule="auto"/>
      <w:jc w:val="center"/>
    </w:pPr>
    <w:rPr>
      <w:rFonts w:eastAsia="Calibri"/>
      <w:b/>
      <w:caps/>
      <w:color w:val="000000"/>
      <w:sz w:val="28"/>
      <w:szCs w:val="28"/>
    </w:rPr>
  </w:style>
  <w:style w:type="paragraph" w:customStyle="1" w:styleId="2-">
    <w:name w:val="Заголовок 2-го уровня"/>
    <w:basedOn w:val="1-"/>
    <w:link w:val="2-0"/>
    <w:qFormat/>
    <w:rsid w:val="004E1CBC"/>
    <w:pPr>
      <w:suppressAutoHyphens/>
      <w:jc w:val="left"/>
    </w:pPr>
    <w:rPr>
      <w:sz w:val="24"/>
    </w:rPr>
  </w:style>
  <w:style w:type="character" w:customStyle="1" w:styleId="1-0">
    <w:name w:val="Заголовок 1-го уровня Знак"/>
    <w:link w:val="1-"/>
    <w:rsid w:val="003B5B07"/>
    <w:rPr>
      <w:rFonts w:ascii="Calibri Light" w:hAnsi="Calibri Light"/>
      <w:b/>
      <w:caps/>
      <w:color w:val="000000"/>
      <w:sz w:val="28"/>
      <w:szCs w:val="28"/>
      <w:lang w:eastAsia="en-US"/>
    </w:rPr>
  </w:style>
  <w:style w:type="paragraph" w:customStyle="1" w:styleId="3-">
    <w:name w:val="Заголовок 3-го уровня"/>
    <w:basedOn w:val="1-"/>
    <w:link w:val="3-0"/>
    <w:qFormat/>
    <w:rsid w:val="004E1CBC"/>
    <w:pPr>
      <w:suppressAutoHyphens/>
      <w:jc w:val="left"/>
    </w:pPr>
    <w:rPr>
      <w:sz w:val="20"/>
    </w:rPr>
  </w:style>
  <w:style w:type="character" w:customStyle="1" w:styleId="2-0">
    <w:name w:val="Заголовок 2-го уровня Знак"/>
    <w:link w:val="2-"/>
    <w:rsid w:val="004E1CBC"/>
    <w:rPr>
      <w:rFonts w:ascii="Calibri Light" w:eastAsia="Calibri" w:hAnsi="Calibri Light" w:cs="Times New Roman"/>
      <w:b/>
      <w:caps/>
      <w:color w:val="000000"/>
      <w:sz w:val="24"/>
      <w:szCs w:val="28"/>
    </w:rPr>
  </w:style>
  <w:style w:type="character" w:styleId="HTML">
    <w:name w:val="HTML Definition"/>
    <w:uiPriority w:val="99"/>
    <w:unhideWhenUsed/>
    <w:rsid w:val="00F868EA"/>
    <w:rPr>
      <w:i/>
      <w:iCs/>
    </w:rPr>
  </w:style>
  <w:style w:type="character" w:customStyle="1" w:styleId="3-0">
    <w:name w:val="Заголовок 3-го уровня Знак"/>
    <w:link w:val="3-"/>
    <w:rsid w:val="004E1CBC"/>
    <w:rPr>
      <w:rFonts w:ascii="Calibri Light" w:eastAsia="Calibri" w:hAnsi="Calibri Light" w:cs="Times New Roman"/>
      <w:b/>
      <w:caps/>
      <w:color w:val="000000"/>
      <w:sz w:val="20"/>
      <w:szCs w:val="28"/>
    </w:rPr>
  </w:style>
  <w:style w:type="paragraph" w:styleId="ab">
    <w:name w:val="Bibliography"/>
    <w:basedOn w:val="a1"/>
    <w:next w:val="a1"/>
    <w:link w:val="ac"/>
    <w:uiPriority w:val="37"/>
    <w:unhideWhenUsed/>
    <w:rsid w:val="00F868EA"/>
  </w:style>
  <w:style w:type="paragraph" w:styleId="ad">
    <w:name w:val="Body Text"/>
    <w:basedOn w:val="a1"/>
    <w:link w:val="ae"/>
    <w:uiPriority w:val="99"/>
    <w:unhideWhenUsed/>
    <w:qFormat/>
    <w:rsid w:val="00F868EA"/>
    <w:pPr>
      <w:spacing w:after="120" w:line="360" w:lineRule="auto"/>
      <w:ind w:firstLine="851"/>
      <w:jc w:val="both"/>
    </w:pPr>
    <w:rPr>
      <w:sz w:val="24"/>
    </w:rPr>
  </w:style>
  <w:style w:type="character" w:customStyle="1" w:styleId="ae">
    <w:name w:val="Основной текст Знак"/>
    <w:link w:val="ad"/>
    <w:uiPriority w:val="99"/>
    <w:rsid w:val="00F868EA"/>
    <w:rPr>
      <w:sz w:val="24"/>
    </w:rPr>
  </w:style>
  <w:style w:type="paragraph" w:customStyle="1" w:styleId="af">
    <w:name w:val="Определение"/>
    <w:link w:val="af0"/>
    <w:qFormat/>
    <w:rsid w:val="00F868EA"/>
    <w:pPr>
      <w:spacing w:after="120" w:line="360" w:lineRule="auto"/>
    </w:pPr>
    <w:rPr>
      <w:i/>
      <w:sz w:val="24"/>
      <w:szCs w:val="22"/>
      <w:lang w:eastAsia="en-US"/>
    </w:rPr>
  </w:style>
  <w:style w:type="paragraph" w:customStyle="1" w:styleId="af1">
    <w:name w:val="Примечание"/>
    <w:basedOn w:val="a1"/>
    <w:link w:val="af2"/>
    <w:qFormat/>
    <w:rsid w:val="00F868EA"/>
    <w:pPr>
      <w:tabs>
        <w:tab w:val="left" w:pos="567"/>
      </w:tabs>
      <w:spacing w:after="240" w:line="240" w:lineRule="auto"/>
      <w:ind w:firstLine="851"/>
    </w:pPr>
    <w:rPr>
      <w:i/>
      <w:sz w:val="20"/>
      <w:szCs w:val="28"/>
    </w:rPr>
  </w:style>
  <w:style w:type="character" w:customStyle="1" w:styleId="ac">
    <w:name w:val="Список литературы Знак"/>
    <w:basedOn w:val="a2"/>
    <w:link w:val="ab"/>
    <w:uiPriority w:val="37"/>
    <w:rsid w:val="00F868EA"/>
  </w:style>
  <w:style w:type="character" w:customStyle="1" w:styleId="af0">
    <w:name w:val="Определение Знак"/>
    <w:link w:val="af"/>
    <w:rsid w:val="00F868EA"/>
    <w:rPr>
      <w:i/>
      <w:sz w:val="24"/>
    </w:rPr>
  </w:style>
  <w:style w:type="paragraph" w:customStyle="1" w:styleId="af3">
    <w:name w:val="Название таблицы"/>
    <w:link w:val="af4"/>
    <w:qFormat/>
    <w:rsid w:val="00F868EA"/>
    <w:pPr>
      <w:suppressAutoHyphens/>
    </w:pPr>
    <w:rPr>
      <w:b/>
      <w:i/>
      <w:szCs w:val="28"/>
      <w:lang w:eastAsia="en-US"/>
    </w:rPr>
  </w:style>
  <w:style w:type="character" w:customStyle="1" w:styleId="af2">
    <w:name w:val="Примечание Знак"/>
    <w:link w:val="af1"/>
    <w:rsid w:val="00F868EA"/>
    <w:rPr>
      <w:rFonts w:eastAsia="Calibri"/>
      <w:i/>
      <w:sz w:val="20"/>
      <w:szCs w:val="28"/>
    </w:rPr>
  </w:style>
  <w:style w:type="paragraph" w:customStyle="1" w:styleId="af5">
    <w:name w:val="Название рисунка"/>
    <w:basedOn w:val="af3"/>
    <w:link w:val="af6"/>
    <w:qFormat/>
    <w:rsid w:val="00F868EA"/>
    <w:pPr>
      <w:jc w:val="center"/>
    </w:pPr>
    <w:rPr>
      <w:b w:val="0"/>
    </w:rPr>
  </w:style>
  <w:style w:type="character" w:customStyle="1" w:styleId="af4">
    <w:name w:val="Название таблицы Знак"/>
    <w:link w:val="af3"/>
    <w:rsid w:val="00F868EA"/>
    <w:rPr>
      <w:rFonts w:eastAsia="Calibri"/>
      <w:b/>
      <w:i/>
      <w:sz w:val="20"/>
      <w:szCs w:val="28"/>
    </w:rPr>
  </w:style>
  <w:style w:type="paragraph" w:customStyle="1" w:styleId="af7">
    <w:name w:val="Формула"/>
    <w:link w:val="af8"/>
    <w:qFormat/>
    <w:rsid w:val="00F868EA"/>
    <w:pPr>
      <w:spacing w:before="120" w:after="240"/>
      <w:ind w:firstLine="1418"/>
    </w:pPr>
    <w:rPr>
      <w:i/>
      <w:sz w:val="24"/>
      <w:szCs w:val="28"/>
      <w:lang w:eastAsia="en-US"/>
    </w:rPr>
  </w:style>
  <w:style w:type="character" w:customStyle="1" w:styleId="af6">
    <w:name w:val="Название рисунка Знак"/>
    <w:link w:val="af5"/>
    <w:rsid w:val="00F868EA"/>
    <w:rPr>
      <w:rFonts w:eastAsia="Calibri"/>
      <w:b w:val="0"/>
      <w:i/>
      <w:sz w:val="20"/>
      <w:szCs w:val="28"/>
    </w:rPr>
  </w:style>
  <w:style w:type="paragraph" w:styleId="a0">
    <w:name w:val="List"/>
    <w:basedOn w:val="a1"/>
    <w:link w:val="af9"/>
    <w:uiPriority w:val="99"/>
    <w:unhideWhenUsed/>
    <w:qFormat/>
    <w:rsid w:val="00F868EA"/>
    <w:pPr>
      <w:numPr>
        <w:numId w:val="14"/>
      </w:numPr>
      <w:spacing w:after="120" w:line="360" w:lineRule="auto"/>
      <w:ind w:left="0" w:firstLine="0"/>
      <w:contextualSpacing/>
    </w:pPr>
    <w:rPr>
      <w:sz w:val="24"/>
    </w:rPr>
  </w:style>
  <w:style w:type="character" w:customStyle="1" w:styleId="af8">
    <w:name w:val="Формула Знак"/>
    <w:link w:val="af7"/>
    <w:rsid w:val="00F868EA"/>
    <w:rPr>
      <w:rFonts w:eastAsia="Calibri"/>
      <w:i/>
      <w:sz w:val="24"/>
      <w:szCs w:val="28"/>
    </w:rPr>
  </w:style>
  <w:style w:type="paragraph" w:customStyle="1" w:styleId="afa">
    <w:name w:val="Колонтитул"/>
    <w:basedOn w:val="a0"/>
    <w:link w:val="afb"/>
    <w:qFormat/>
    <w:rsid w:val="00E479C3"/>
    <w:pPr>
      <w:numPr>
        <w:numId w:val="0"/>
      </w:numPr>
      <w:spacing w:after="0" w:line="0" w:lineRule="atLeast"/>
      <w:jc w:val="center"/>
    </w:pPr>
    <w:rPr>
      <w:i/>
      <w:sz w:val="20"/>
    </w:rPr>
  </w:style>
  <w:style w:type="character" w:customStyle="1" w:styleId="af9">
    <w:name w:val="Список Знак"/>
    <w:link w:val="a0"/>
    <w:uiPriority w:val="99"/>
    <w:rsid w:val="00E479C3"/>
    <w:rPr>
      <w:sz w:val="24"/>
    </w:rPr>
  </w:style>
  <w:style w:type="character" w:customStyle="1" w:styleId="afb">
    <w:name w:val="Колонтитул Знак"/>
    <w:link w:val="afa"/>
    <w:rsid w:val="00E479C3"/>
    <w:rPr>
      <w:i/>
      <w:sz w:val="20"/>
    </w:rPr>
  </w:style>
  <w:style w:type="table" w:styleId="afc">
    <w:name w:val="Table Grid"/>
    <w:basedOn w:val="a3"/>
    <w:uiPriority w:val="39"/>
    <w:rsid w:val="00CF5F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uiPriority w:val="9"/>
    <w:rsid w:val="00CF5FA4"/>
    <w:rPr>
      <w:rFonts w:ascii="Calibri Light" w:eastAsia="Times New Roman" w:hAnsi="Calibri Light" w:cs="Times New Roman"/>
      <w:color w:val="2E74B5"/>
      <w:sz w:val="32"/>
      <w:szCs w:val="32"/>
    </w:rPr>
  </w:style>
  <w:style w:type="paragraph" w:styleId="afd">
    <w:name w:val="TOC Heading"/>
    <w:basedOn w:val="1"/>
    <w:next w:val="a1"/>
    <w:uiPriority w:val="39"/>
    <w:unhideWhenUsed/>
    <w:rsid w:val="00CF5FA4"/>
    <w:pPr>
      <w:outlineLvl w:val="9"/>
    </w:pPr>
    <w:rPr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CF5FA4"/>
    <w:pPr>
      <w:spacing w:after="100"/>
    </w:pPr>
  </w:style>
  <w:style w:type="character" w:styleId="afe">
    <w:name w:val="Hyperlink"/>
    <w:uiPriority w:val="99"/>
    <w:unhideWhenUsed/>
    <w:rsid w:val="00CF5FA4"/>
    <w:rPr>
      <w:color w:val="0563C1"/>
      <w:u w:val="single"/>
    </w:rPr>
  </w:style>
  <w:style w:type="character" w:customStyle="1" w:styleId="21">
    <w:name w:val="Заголовок 2 Знак"/>
    <w:link w:val="20"/>
    <w:uiPriority w:val="9"/>
    <w:semiHidden/>
    <w:rsid w:val="007A5A7E"/>
    <w:rPr>
      <w:rFonts w:ascii="Calibri Light" w:eastAsia="Times New Roman" w:hAnsi="Calibri Light" w:cs="Times New Roman"/>
      <w:color w:val="2E74B5"/>
      <w:sz w:val="26"/>
      <w:szCs w:val="26"/>
    </w:rPr>
  </w:style>
  <w:style w:type="character" w:customStyle="1" w:styleId="p-programmsitemtimevalue">
    <w:name w:val="p-programms__item__time__value"/>
    <w:basedOn w:val="a2"/>
    <w:rsid w:val="004E1E78"/>
  </w:style>
  <w:style w:type="character" w:customStyle="1" w:styleId="p-programmsitemnamelink">
    <w:name w:val="p-programms__item__name__link"/>
    <w:basedOn w:val="a2"/>
    <w:rsid w:val="004E1E78"/>
  </w:style>
  <w:style w:type="paragraph" w:styleId="aff">
    <w:name w:val="Normal (Web)"/>
    <w:basedOn w:val="a1"/>
    <w:uiPriority w:val="99"/>
    <w:semiHidden/>
    <w:unhideWhenUsed/>
    <w:rsid w:val="00026C8F"/>
    <w:rPr>
      <w:rFonts w:ascii="Times New Roman" w:hAnsi="Times New Roman"/>
      <w:sz w:val="24"/>
      <w:szCs w:val="24"/>
    </w:rPr>
  </w:style>
  <w:style w:type="character" w:styleId="aff0">
    <w:name w:val="Placeholder Text"/>
    <w:uiPriority w:val="99"/>
    <w:semiHidden/>
    <w:rsid w:val="00572658"/>
    <w:rPr>
      <w:color w:val="808080"/>
    </w:rPr>
  </w:style>
  <w:style w:type="paragraph" w:styleId="aff1">
    <w:name w:val="caption"/>
    <w:basedOn w:val="a1"/>
    <w:next w:val="a1"/>
    <w:uiPriority w:val="35"/>
    <w:unhideWhenUsed/>
    <w:rsid w:val="003B6FBC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a">
    <w:name w:val="List Bullet"/>
    <w:basedOn w:val="a1"/>
    <w:uiPriority w:val="99"/>
    <w:unhideWhenUsed/>
    <w:rsid w:val="00EF7E23"/>
    <w:pPr>
      <w:numPr>
        <w:numId w:val="4"/>
      </w:numPr>
      <w:contextualSpacing/>
    </w:pPr>
  </w:style>
  <w:style w:type="paragraph" w:styleId="2">
    <w:name w:val="List Bullet 2"/>
    <w:basedOn w:val="a1"/>
    <w:uiPriority w:val="99"/>
    <w:unhideWhenUsed/>
    <w:rsid w:val="00EF7E23"/>
    <w:pPr>
      <w:numPr>
        <w:numId w:val="5"/>
      </w:numPr>
      <w:contextualSpacing/>
    </w:pPr>
  </w:style>
  <w:style w:type="paragraph" w:styleId="3">
    <w:name w:val="List Bullet 3"/>
    <w:basedOn w:val="a1"/>
    <w:uiPriority w:val="99"/>
    <w:unhideWhenUsed/>
    <w:rsid w:val="00EF7E23"/>
    <w:pPr>
      <w:numPr>
        <w:numId w:val="6"/>
      </w:numPr>
      <w:contextualSpacing/>
    </w:pPr>
  </w:style>
  <w:style w:type="paragraph" w:styleId="4">
    <w:name w:val="List Bullet 4"/>
    <w:basedOn w:val="a1"/>
    <w:uiPriority w:val="99"/>
    <w:unhideWhenUsed/>
    <w:rsid w:val="00EF7E23"/>
    <w:pPr>
      <w:numPr>
        <w:numId w:val="7"/>
      </w:numPr>
      <w:contextualSpacing/>
    </w:pPr>
  </w:style>
  <w:style w:type="character" w:styleId="aff2">
    <w:name w:val="Strong"/>
    <w:uiPriority w:val="22"/>
    <w:rsid w:val="00B2480F"/>
    <w:rPr>
      <w:b/>
      <w:bCs/>
    </w:rPr>
  </w:style>
  <w:style w:type="character" w:customStyle="1" w:styleId="text-default">
    <w:name w:val="text-default"/>
    <w:basedOn w:val="a2"/>
    <w:rsid w:val="00B2480F"/>
  </w:style>
  <w:style w:type="paragraph" w:styleId="HTML0">
    <w:name w:val="HTML Preformatted"/>
    <w:basedOn w:val="a1"/>
    <w:link w:val="HTML1"/>
    <w:uiPriority w:val="99"/>
    <w:semiHidden/>
    <w:unhideWhenUsed/>
    <w:rsid w:val="00D060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2"/>
    <w:link w:val="HTML0"/>
    <w:uiPriority w:val="99"/>
    <w:semiHidden/>
    <w:rsid w:val="00D06037"/>
    <w:rPr>
      <w:rFonts w:ascii="Courier New" w:eastAsia="Times New Roman" w:hAnsi="Courier New" w:cs="Courier New"/>
    </w:rPr>
  </w:style>
  <w:style w:type="character" w:customStyle="1" w:styleId="31">
    <w:name w:val="Заголовок 3 Знак"/>
    <w:basedOn w:val="a2"/>
    <w:link w:val="30"/>
    <w:uiPriority w:val="9"/>
    <w:rsid w:val="00D92278"/>
    <w:rPr>
      <w:rFonts w:ascii="Times New Roman" w:eastAsia="Times New Roman" w:hAnsi="Times New Roman"/>
      <w:b/>
      <w:bCs/>
      <w:sz w:val="27"/>
      <w:szCs w:val="27"/>
    </w:rPr>
  </w:style>
  <w:style w:type="paragraph" w:customStyle="1" w:styleId="Default">
    <w:name w:val="Default"/>
    <w:rsid w:val="009C3680"/>
    <w:rPr>
      <w:rFonts w:ascii="Times New Roman" w:eastAsia="Times New Roman" w:hAnsi="Times New Roman"/>
      <w:color w:val="000000"/>
      <w:sz w:val="24"/>
    </w:rPr>
  </w:style>
  <w:style w:type="character" w:customStyle="1" w:styleId="a6">
    <w:name w:val="Абзац списка Знак"/>
    <w:basedOn w:val="a2"/>
    <w:link w:val="a5"/>
    <w:rsid w:val="009C3680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6518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880960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534106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1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609446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675370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8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728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6942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31194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89427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31561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17079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03820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51177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8116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3692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10556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7421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67761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933976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966158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421469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009766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871276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741964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929115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035973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2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215486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447894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5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375009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769490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130827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678677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586265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1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831770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85284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406989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203168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785947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590390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994936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747015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281344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317325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1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3805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898411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386846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112694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492766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907058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1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0462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30658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87041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699480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281915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456735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123776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844461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281532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883182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7029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431458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448854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446553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213366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324232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1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636275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322290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147521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330085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93124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4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452773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39233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094948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079774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592410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8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0579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47009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96610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927806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915783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980970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105735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574540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145329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949101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355825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221963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572068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490110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745480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84126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813719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902911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250347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087899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4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730910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791555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402475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113407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071065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391762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850173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818815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219311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004919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807694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175032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21128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5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02078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2048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63966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95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1255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8378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21651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36735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10139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5181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9879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homework\&#1094;&#1082;\1%20&#1083;&#1072;&#1073;\&#1056;&#1072;&#1073;&#1086;&#1090;&#1072;1_&#1050;&#1080;&#1088;&#1080;&#1083;&#1102;&#1082;%20&#1044;&#1077;&#1085;&#1080;&#1089;%20&#1040;&#1083;&#1077;&#1082;&#1089;&#1077;&#1077;&#1074;&#1080;&#109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7423D7-EC32-4E23-ABD9-6AC27191F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Работа1_Кирилюк Денис Алексеевич.dot</Template>
  <TotalTime>1206</TotalTime>
  <Pages>21</Pages>
  <Words>887</Words>
  <Characters>5062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Зайцев Артем Павлович</cp:lastModifiedBy>
  <cp:revision>44</cp:revision>
  <dcterms:created xsi:type="dcterms:W3CDTF">2021-02-14T18:59:00Z</dcterms:created>
  <dcterms:modified xsi:type="dcterms:W3CDTF">2023-02-13T14:30:00Z</dcterms:modified>
</cp:coreProperties>
</file>